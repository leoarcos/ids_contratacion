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="-1026" w:tblpY="3346"/>
        <w:tblW w:w="17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1712"/>
        <w:gridCol w:w="255"/>
        <w:gridCol w:w="246"/>
        <w:gridCol w:w="1530"/>
        <w:gridCol w:w="2236"/>
        <w:gridCol w:w="100"/>
        <w:gridCol w:w="189"/>
        <w:gridCol w:w="1795"/>
        <w:gridCol w:w="597"/>
        <w:gridCol w:w="1627"/>
        <w:gridCol w:w="278"/>
        <w:gridCol w:w="1079"/>
        <w:gridCol w:w="512"/>
        <w:gridCol w:w="191"/>
        <w:gridCol w:w="479"/>
        <w:gridCol w:w="1112"/>
        <w:gridCol w:w="1615"/>
        <w:gridCol w:w="18"/>
        <w:gridCol w:w="1486"/>
      </w:tblGrid>
      <w:tr w:rsidR="00385C74" w:rsidRPr="00E269A6" w14:paraId="2B813BEE" w14:textId="77777777" w:rsidTr="00D322B3">
        <w:trPr>
          <w:trHeight w:val="431"/>
        </w:trPr>
        <w:tc>
          <w:tcPr>
            <w:tcW w:w="17057" w:type="dxa"/>
            <w:gridSpan w:val="19"/>
            <w:shd w:val="clear" w:color="auto" w:fill="FFFFFF"/>
            <w:vAlign w:val="center"/>
          </w:tcPr>
          <w:p w14:paraId="33BB177F" w14:textId="77777777" w:rsidR="00385C74" w:rsidRPr="007C47AA" w:rsidRDefault="00385C74" w:rsidP="00D322B3">
            <w:pPr>
              <w:jc w:val="center"/>
              <w:rPr>
                <w:rFonts w:ascii="Arial" w:hAnsi="Arial" w:cs="Arial"/>
                <w:szCs w:val="22"/>
              </w:rPr>
            </w:pPr>
            <w:r w:rsidRPr="007C47AA">
              <w:rPr>
                <w:rFonts w:ascii="Arial" w:hAnsi="Arial" w:cs="Arial"/>
                <w:b/>
                <w:szCs w:val="22"/>
              </w:rPr>
              <w:t>DATOS GENERALES</w:t>
            </w:r>
          </w:p>
        </w:tc>
      </w:tr>
      <w:tr w:rsidR="00703E8D" w:rsidRPr="00E269A6" w14:paraId="031D57D7" w14:textId="77777777" w:rsidTr="00001BD3">
        <w:trPr>
          <w:trHeight w:val="408"/>
        </w:trPr>
        <w:tc>
          <w:tcPr>
            <w:tcW w:w="2062" w:type="dxa"/>
            <w:gridSpan w:val="2"/>
            <w:shd w:val="clear" w:color="auto" w:fill="FFFFFF"/>
            <w:vAlign w:val="center"/>
          </w:tcPr>
          <w:p w14:paraId="17E4D64E" w14:textId="77777777" w:rsidR="004A2373" w:rsidRPr="007C47AA" w:rsidRDefault="004A2373" w:rsidP="00D322B3">
            <w:pPr>
              <w:rPr>
                <w:rFonts w:ascii="Arial" w:hAnsi="Arial" w:cs="Arial"/>
                <w:szCs w:val="22"/>
              </w:rPr>
            </w:pPr>
            <w:r w:rsidRPr="007C47AA">
              <w:rPr>
                <w:rFonts w:ascii="Arial" w:hAnsi="Arial" w:cs="Arial"/>
                <w:b/>
                <w:szCs w:val="22"/>
              </w:rPr>
              <w:t>Fecha De Solicitud</w:t>
            </w:r>
          </w:p>
        </w:tc>
        <w:tc>
          <w:tcPr>
            <w:tcW w:w="4094" w:type="dxa"/>
            <w:gridSpan w:val="4"/>
            <w:shd w:val="clear" w:color="auto" w:fill="FFFFFF"/>
            <w:vAlign w:val="center"/>
          </w:tcPr>
          <w:p w14:paraId="40FE34B2" w14:textId="7DFD1791" w:rsidR="004A2373" w:rsidRPr="007C47AA" w:rsidRDefault="00703E8D" w:rsidP="00D322B3">
            <w:pPr>
              <w:rPr>
                <w:rFonts w:ascii="Arial" w:hAnsi="Arial" w:cs="Arial"/>
                <w:color w:val="A6A6A6"/>
                <w:szCs w:val="22"/>
              </w:rPr>
            </w:pPr>
            <w:r>
              <w:rPr>
                <w:rFonts w:ascii="Arial" w:hAnsi="Arial" w:cs="Arial"/>
                <w:color w:val="A6A6A6"/>
                <w:szCs w:val="22"/>
              </w:rPr>
              <w:t>{</w:t>
            </w:r>
            <w:r w:rsidR="00041F9D" w:rsidRPr="00041F9D">
              <w:rPr>
                <w:rFonts w:ascii="Arial" w:hAnsi="Arial" w:cs="Arial"/>
                <w:color w:val="A6A6A6"/>
                <w:szCs w:val="22"/>
              </w:rPr>
              <w:t>fechaFormateada</w:t>
            </w:r>
            <w:r>
              <w:rPr>
                <w:rFonts w:ascii="Arial" w:hAnsi="Arial" w:cs="Arial"/>
                <w:color w:val="A6A6A6"/>
                <w:szCs w:val="22"/>
              </w:rPr>
              <w:t>}</w:t>
            </w:r>
          </w:p>
        </w:tc>
        <w:tc>
          <w:tcPr>
            <w:tcW w:w="4116" w:type="dxa"/>
            <w:gridSpan w:val="5"/>
            <w:shd w:val="clear" w:color="auto" w:fill="FFFFFF"/>
            <w:vAlign w:val="center"/>
          </w:tcPr>
          <w:p w14:paraId="733859A4" w14:textId="77777777" w:rsidR="004A2373" w:rsidRPr="007C47AA" w:rsidRDefault="004A2373" w:rsidP="00D322B3">
            <w:pPr>
              <w:rPr>
                <w:rFonts w:ascii="Arial" w:hAnsi="Arial" w:cs="Arial"/>
                <w:color w:val="A6A6A6"/>
                <w:szCs w:val="22"/>
              </w:rPr>
            </w:pPr>
            <w:r w:rsidRPr="007C47AA">
              <w:rPr>
                <w:rFonts w:ascii="Arial" w:hAnsi="Arial" w:cs="Arial"/>
                <w:b/>
                <w:szCs w:val="22"/>
              </w:rPr>
              <w:t xml:space="preserve">Dependencia Solicitante:  </w:t>
            </w:r>
          </w:p>
        </w:tc>
        <w:tc>
          <w:tcPr>
            <w:tcW w:w="6785" w:type="dxa"/>
            <w:gridSpan w:val="8"/>
            <w:shd w:val="clear" w:color="auto" w:fill="FFFFFF"/>
            <w:vAlign w:val="center"/>
          </w:tcPr>
          <w:p w14:paraId="53D3E5A2" w14:textId="6CEAB564" w:rsidR="004A2373" w:rsidRPr="007C47AA" w:rsidRDefault="00703E8D" w:rsidP="00D322B3">
            <w:pPr>
              <w:rPr>
                <w:rFonts w:ascii="Arial" w:hAnsi="Arial" w:cs="Arial"/>
                <w:color w:val="A6A6A6"/>
                <w:szCs w:val="22"/>
              </w:rPr>
            </w:pPr>
            <w:r>
              <w:rPr>
                <w:rFonts w:ascii="Arial" w:hAnsi="Arial" w:cs="Arial"/>
                <w:color w:val="A6A6A6"/>
                <w:szCs w:val="22"/>
              </w:rPr>
              <w:t>{dependencia}</w:t>
            </w:r>
          </w:p>
        </w:tc>
      </w:tr>
      <w:tr w:rsidR="00385C74" w:rsidRPr="00E269A6" w14:paraId="27C648E3" w14:textId="77777777" w:rsidTr="0056659F">
        <w:trPr>
          <w:trHeight w:val="271"/>
        </w:trPr>
        <w:tc>
          <w:tcPr>
            <w:tcW w:w="17057" w:type="dxa"/>
            <w:gridSpan w:val="19"/>
            <w:shd w:val="clear" w:color="auto" w:fill="FFFFFF"/>
            <w:vAlign w:val="center"/>
          </w:tcPr>
          <w:p w14:paraId="17BF7A5F" w14:textId="77777777" w:rsidR="00385C74" w:rsidRPr="007C47AA" w:rsidRDefault="00385C74" w:rsidP="00D322B3">
            <w:pPr>
              <w:jc w:val="center"/>
              <w:rPr>
                <w:rFonts w:ascii="Arial" w:hAnsi="Arial" w:cs="Arial"/>
              </w:rPr>
            </w:pPr>
            <w:r w:rsidRPr="007C47AA">
              <w:rPr>
                <w:rFonts w:ascii="Arial" w:hAnsi="Arial" w:cs="Arial"/>
                <w:b/>
              </w:rPr>
              <w:t>INFORMACIÓN DE LA SOLICITUD</w:t>
            </w:r>
          </w:p>
        </w:tc>
      </w:tr>
      <w:tr w:rsidR="0056659F" w:rsidRPr="00E269A6" w14:paraId="2DFEFCA2" w14:textId="77777777" w:rsidTr="00001BD3">
        <w:trPr>
          <w:trHeight w:val="271"/>
        </w:trPr>
        <w:tc>
          <w:tcPr>
            <w:tcW w:w="15496" w:type="dxa"/>
            <w:gridSpan w:val="17"/>
            <w:shd w:val="clear" w:color="auto" w:fill="FFFFFF"/>
            <w:vAlign w:val="center"/>
          </w:tcPr>
          <w:p w14:paraId="7CE6E3AF" w14:textId="77777777" w:rsidR="0056659F" w:rsidRPr="00644D0A" w:rsidRDefault="0056659F" w:rsidP="00D322B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44D0A">
              <w:rPr>
                <w:rFonts w:ascii="Arial" w:hAnsi="Arial" w:cs="Arial"/>
                <w:b/>
                <w:sz w:val="16"/>
                <w:szCs w:val="16"/>
              </w:rPr>
              <w:t>Diligencia Oficina Solicitante</w:t>
            </w:r>
          </w:p>
        </w:tc>
        <w:tc>
          <w:tcPr>
            <w:tcW w:w="1561" w:type="dxa"/>
            <w:gridSpan w:val="2"/>
            <w:shd w:val="clear" w:color="auto" w:fill="FFFFFF"/>
            <w:vAlign w:val="center"/>
          </w:tcPr>
          <w:p w14:paraId="40B9ABC2" w14:textId="77777777" w:rsidR="0056659F" w:rsidRPr="00644D0A" w:rsidRDefault="0056659F" w:rsidP="00D322B3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44D0A">
              <w:rPr>
                <w:rFonts w:ascii="Arial" w:hAnsi="Arial" w:cs="Arial"/>
                <w:b/>
                <w:sz w:val="16"/>
                <w:szCs w:val="16"/>
              </w:rPr>
              <w:t>Diligencia Presupuesto</w:t>
            </w:r>
          </w:p>
        </w:tc>
      </w:tr>
      <w:tr w:rsidR="00703E8D" w:rsidRPr="00E269A6" w14:paraId="6DC78CB9" w14:textId="77777777" w:rsidTr="00F05165">
        <w:trPr>
          <w:trHeight w:val="587"/>
        </w:trPr>
        <w:tc>
          <w:tcPr>
            <w:tcW w:w="1788" w:type="dxa"/>
            <w:shd w:val="clear" w:color="auto" w:fill="FFFFFF"/>
            <w:vAlign w:val="center"/>
          </w:tcPr>
          <w:p w14:paraId="2A2E8D72" w14:textId="77777777" w:rsidR="00A81548" w:rsidRPr="00E269A6" w:rsidRDefault="00A81548" w:rsidP="00D322B3">
            <w:pPr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 w:rsidRPr="00E269A6">
              <w:rPr>
                <w:rFonts w:ascii="Arial" w:hAnsi="Arial" w:cs="Arial"/>
                <w:b/>
                <w:sz w:val="16"/>
                <w:szCs w:val="22"/>
              </w:rPr>
              <w:t>Vigencia</w:t>
            </w:r>
          </w:p>
        </w:tc>
        <w:tc>
          <w:tcPr>
            <w:tcW w:w="1923" w:type="dxa"/>
            <w:gridSpan w:val="3"/>
            <w:shd w:val="clear" w:color="auto" w:fill="FFFFFF"/>
            <w:vAlign w:val="center"/>
          </w:tcPr>
          <w:p w14:paraId="56F529E7" w14:textId="77777777" w:rsidR="00A81548" w:rsidRPr="00326B70" w:rsidRDefault="00A6500E" w:rsidP="00D322B3">
            <w:pPr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 w:rsidRPr="00326B70">
              <w:rPr>
                <w:rFonts w:ascii="Arial" w:hAnsi="Arial" w:cs="Arial"/>
                <w:b/>
                <w:sz w:val="16"/>
                <w:szCs w:val="22"/>
              </w:rPr>
              <w:t>Objeto</w:t>
            </w:r>
          </w:p>
        </w:tc>
        <w:tc>
          <w:tcPr>
            <w:tcW w:w="2663" w:type="dxa"/>
            <w:gridSpan w:val="3"/>
            <w:shd w:val="clear" w:color="auto" w:fill="FFFFFF"/>
            <w:vAlign w:val="center"/>
          </w:tcPr>
          <w:p w14:paraId="16555471" w14:textId="77777777" w:rsidR="00A81548" w:rsidRPr="00326B70" w:rsidRDefault="00A81548" w:rsidP="00D322B3">
            <w:pPr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 w:rsidRPr="00326B70">
              <w:rPr>
                <w:rFonts w:ascii="Arial" w:hAnsi="Arial" w:cs="Arial"/>
                <w:b/>
                <w:sz w:val="16"/>
                <w:szCs w:val="22"/>
              </w:rPr>
              <w:t>Código</w:t>
            </w:r>
          </w:p>
        </w:tc>
        <w:tc>
          <w:tcPr>
            <w:tcW w:w="1868" w:type="dxa"/>
            <w:gridSpan w:val="2"/>
            <w:shd w:val="clear" w:color="auto" w:fill="FFFFFF"/>
            <w:vAlign w:val="center"/>
          </w:tcPr>
          <w:p w14:paraId="62953E80" w14:textId="77777777" w:rsidR="00A81548" w:rsidRPr="00326B70" w:rsidRDefault="00A81548" w:rsidP="00D322B3">
            <w:pPr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 w:rsidRPr="00326B70">
              <w:rPr>
                <w:rFonts w:ascii="Arial" w:hAnsi="Arial" w:cs="Arial"/>
                <w:b/>
                <w:sz w:val="16"/>
                <w:szCs w:val="22"/>
              </w:rPr>
              <w:t>Fuente</w:t>
            </w:r>
          </w:p>
        </w:tc>
        <w:tc>
          <w:tcPr>
            <w:tcW w:w="1752" w:type="dxa"/>
            <w:shd w:val="clear" w:color="auto" w:fill="FFFFFF"/>
            <w:vAlign w:val="center"/>
          </w:tcPr>
          <w:p w14:paraId="128BB155" w14:textId="77777777" w:rsidR="00A81548" w:rsidRPr="00326B70" w:rsidRDefault="0057418E" w:rsidP="00D322B3">
            <w:pPr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 w:rsidRPr="00326B70">
              <w:rPr>
                <w:rFonts w:ascii="Arial" w:hAnsi="Arial" w:cs="Arial"/>
                <w:b/>
                <w:sz w:val="16"/>
                <w:szCs w:val="22"/>
              </w:rPr>
              <w:t>Dimensión</w:t>
            </w:r>
            <w:r w:rsidR="00A6500E" w:rsidRPr="00326B70">
              <w:rPr>
                <w:rFonts w:ascii="Arial" w:hAnsi="Arial" w:cs="Arial"/>
                <w:b/>
                <w:sz w:val="16"/>
                <w:szCs w:val="22"/>
              </w:rPr>
              <w:t xml:space="preserve"> y/o Atributo</w:t>
            </w:r>
          </w:p>
        </w:tc>
        <w:tc>
          <w:tcPr>
            <w:tcW w:w="1979" w:type="dxa"/>
            <w:gridSpan w:val="3"/>
            <w:shd w:val="clear" w:color="auto" w:fill="FFFFFF"/>
            <w:vAlign w:val="center"/>
          </w:tcPr>
          <w:p w14:paraId="141ED4E3" w14:textId="77777777" w:rsidR="00A81548" w:rsidRPr="00E269A6" w:rsidRDefault="00A81548" w:rsidP="00D322B3">
            <w:pPr>
              <w:ind w:right="-108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ascii="Arial" w:hAnsi="Arial" w:cs="Arial"/>
                <w:b/>
                <w:sz w:val="16"/>
                <w:szCs w:val="22"/>
              </w:rPr>
              <w:t>Producto (Catalogó Programático DPN)</w:t>
            </w:r>
          </w:p>
        </w:tc>
        <w:tc>
          <w:tcPr>
            <w:tcW w:w="1885" w:type="dxa"/>
            <w:gridSpan w:val="3"/>
            <w:shd w:val="clear" w:color="auto" w:fill="FFFFFF"/>
            <w:vAlign w:val="center"/>
          </w:tcPr>
          <w:p w14:paraId="7DD9B51E" w14:textId="77777777" w:rsidR="00A81548" w:rsidRPr="00E269A6" w:rsidRDefault="00A81548" w:rsidP="00D322B3">
            <w:pPr>
              <w:ind w:right="-108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>
              <w:rPr>
                <w:rFonts w:ascii="Arial" w:hAnsi="Arial" w:cs="Arial"/>
                <w:b/>
                <w:sz w:val="16"/>
                <w:szCs w:val="22"/>
              </w:rPr>
              <w:t>BPIN</w:t>
            </w:r>
          </w:p>
        </w:tc>
        <w:tc>
          <w:tcPr>
            <w:tcW w:w="1660" w:type="dxa"/>
            <w:gridSpan w:val="2"/>
            <w:shd w:val="clear" w:color="auto" w:fill="FFFFFF"/>
            <w:vAlign w:val="center"/>
          </w:tcPr>
          <w:p w14:paraId="240649FE" w14:textId="77777777" w:rsidR="00A81548" w:rsidRPr="00E269A6" w:rsidRDefault="00A81548" w:rsidP="00D322B3">
            <w:pPr>
              <w:ind w:right="-108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 w:rsidRPr="00E269A6">
              <w:rPr>
                <w:rFonts w:ascii="Arial" w:hAnsi="Arial" w:cs="Arial"/>
                <w:b/>
                <w:sz w:val="16"/>
                <w:szCs w:val="22"/>
              </w:rPr>
              <w:t>Valor</w:t>
            </w:r>
          </w:p>
        </w:tc>
        <w:tc>
          <w:tcPr>
            <w:tcW w:w="1539" w:type="dxa"/>
            <w:shd w:val="clear" w:color="auto" w:fill="FFFFFF"/>
            <w:vAlign w:val="center"/>
          </w:tcPr>
          <w:p w14:paraId="20516620" w14:textId="77777777" w:rsidR="00A81548" w:rsidRPr="00E269A6" w:rsidRDefault="00A81548" w:rsidP="00D322B3">
            <w:pPr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 w:rsidRPr="00E269A6">
              <w:rPr>
                <w:rFonts w:ascii="Arial" w:hAnsi="Arial" w:cs="Arial"/>
                <w:b/>
                <w:sz w:val="16"/>
                <w:szCs w:val="22"/>
              </w:rPr>
              <w:t>N° de disponibilidad</w:t>
            </w:r>
          </w:p>
        </w:tc>
      </w:tr>
      <w:tr w:rsidR="00703E8D" w:rsidRPr="00E269A6" w14:paraId="66152EE9" w14:textId="77777777" w:rsidTr="00F05165">
        <w:trPr>
          <w:trHeight w:val="608"/>
        </w:trPr>
        <w:tc>
          <w:tcPr>
            <w:tcW w:w="1788" w:type="dxa"/>
          </w:tcPr>
          <w:p w14:paraId="28DE1324" w14:textId="55C986BA" w:rsidR="007F39DC" w:rsidRPr="00395BF0" w:rsidRDefault="007F39DC" w:rsidP="007F39DC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95BF0">
              <w:rPr>
                <w:rFonts w:ascii="Arial" w:hAnsi="Arial" w:cs="Arial"/>
                <w:b/>
                <w:sz w:val="22"/>
                <w:szCs w:val="22"/>
              </w:rPr>
              <w:t>{anoActual}</w:t>
            </w:r>
          </w:p>
          <w:p w14:paraId="1B6E90C4" w14:textId="6A910F5D" w:rsidR="00467874" w:rsidRPr="00395BF0" w:rsidRDefault="00467874" w:rsidP="00001BD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923" w:type="dxa"/>
            <w:gridSpan w:val="3"/>
          </w:tcPr>
          <w:p w14:paraId="7BB476E8" w14:textId="190431D9" w:rsidR="00467874" w:rsidRPr="00395BF0" w:rsidRDefault="00BC2249" w:rsidP="00001BD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{objetoContrato}</w:t>
            </w:r>
            <w:r w:rsidR="00326B70" w:rsidRPr="00395BF0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2663" w:type="dxa"/>
            <w:gridSpan w:val="3"/>
            <w:shd w:val="clear" w:color="auto" w:fill="FFFFFF"/>
          </w:tcPr>
          <w:p w14:paraId="77662BF8" w14:textId="726613B7" w:rsidR="00467874" w:rsidRPr="00395BF0" w:rsidRDefault="002E3EAB" w:rsidP="002E3EAB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{</w:t>
            </w:r>
            <w:r w:rsidRPr="002E3EAB">
              <w:rPr>
                <w:rFonts w:ascii="Arial" w:hAnsi="Arial" w:cs="Arial"/>
                <w:b/>
                <w:sz w:val="22"/>
                <w:szCs w:val="22"/>
              </w:rPr>
              <w:t>codigoProyecto</w:t>
            </w:r>
            <w:r>
              <w:rPr>
                <w:rFonts w:ascii="Arial" w:hAnsi="Arial" w:cs="Arial"/>
                <w:b/>
                <w:sz w:val="22"/>
                <w:szCs w:val="22"/>
              </w:rPr>
              <w:t>}</w:t>
            </w:r>
          </w:p>
        </w:tc>
        <w:tc>
          <w:tcPr>
            <w:tcW w:w="1868" w:type="dxa"/>
            <w:gridSpan w:val="2"/>
            <w:shd w:val="clear" w:color="auto" w:fill="FFFFFF"/>
          </w:tcPr>
          <w:p w14:paraId="2CB00688" w14:textId="201B8C0F" w:rsidR="00467874" w:rsidRPr="00395BF0" w:rsidRDefault="007F39DC" w:rsidP="00001BD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95BF0">
              <w:rPr>
                <w:rFonts w:ascii="Arial" w:hAnsi="Arial" w:cs="Arial"/>
                <w:b/>
                <w:sz w:val="22"/>
                <w:szCs w:val="22"/>
              </w:rPr>
              <w:t>{</w:t>
            </w:r>
            <w:r w:rsidRPr="00395BF0">
              <w:rPr>
                <w:rFonts w:ascii="Arial" w:hAnsi="Arial" w:cs="Arial"/>
                <w:b/>
                <w:bCs/>
                <w:sz w:val="22"/>
                <w:szCs w:val="22"/>
              </w:rPr>
              <w:t>fuenteFinanciacion}</w:t>
            </w:r>
          </w:p>
        </w:tc>
        <w:tc>
          <w:tcPr>
            <w:tcW w:w="1752" w:type="dxa"/>
            <w:shd w:val="clear" w:color="auto" w:fill="FFFFFF"/>
            <w:vAlign w:val="center"/>
          </w:tcPr>
          <w:p w14:paraId="697388B8" w14:textId="233BCA78" w:rsidR="00467874" w:rsidRPr="00395BF0" w:rsidRDefault="007F39DC" w:rsidP="00001BD3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395BF0">
              <w:rPr>
                <w:rFonts w:ascii="Arial" w:hAnsi="Arial" w:cs="Arial"/>
                <w:b/>
                <w:sz w:val="18"/>
                <w:szCs w:val="22"/>
              </w:rPr>
              <w:t>{atributo}</w:t>
            </w:r>
          </w:p>
        </w:tc>
        <w:tc>
          <w:tcPr>
            <w:tcW w:w="1979" w:type="dxa"/>
            <w:gridSpan w:val="3"/>
            <w:shd w:val="clear" w:color="auto" w:fill="FFFFFF"/>
            <w:vAlign w:val="center"/>
          </w:tcPr>
          <w:p w14:paraId="1050F967" w14:textId="2913063E" w:rsidR="00467874" w:rsidRPr="00395BF0" w:rsidRDefault="007F39DC" w:rsidP="00001BD3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395BF0">
              <w:rPr>
                <w:rFonts w:ascii="Arial" w:hAnsi="Arial" w:cs="Arial"/>
                <w:b/>
                <w:sz w:val="18"/>
                <w:szCs w:val="22"/>
              </w:rPr>
              <w:t>{producto}</w:t>
            </w:r>
          </w:p>
        </w:tc>
        <w:tc>
          <w:tcPr>
            <w:tcW w:w="1885" w:type="dxa"/>
            <w:gridSpan w:val="3"/>
            <w:shd w:val="clear" w:color="auto" w:fill="FFFFFF"/>
            <w:vAlign w:val="center"/>
          </w:tcPr>
          <w:p w14:paraId="7EA86BB3" w14:textId="42CF6054" w:rsidR="00467874" w:rsidRPr="00395BF0" w:rsidRDefault="007F39DC" w:rsidP="00001BD3">
            <w:pPr>
              <w:jc w:val="center"/>
              <w:rPr>
                <w:rFonts w:ascii="Arial" w:hAnsi="Arial" w:cs="Arial"/>
                <w:b/>
                <w:sz w:val="18"/>
                <w:szCs w:val="22"/>
              </w:rPr>
            </w:pPr>
            <w:r w:rsidRPr="00395BF0">
              <w:rPr>
                <w:rFonts w:ascii="Arial" w:hAnsi="Arial" w:cs="Arial"/>
                <w:b/>
                <w:sz w:val="18"/>
                <w:szCs w:val="22"/>
              </w:rPr>
              <w:t>{codigoBPIN}</w:t>
            </w:r>
          </w:p>
        </w:tc>
        <w:tc>
          <w:tcPr>
            <w:tcW w:w="1660" w:type="dxa"/>
            <w:gridSpan w:val="2"/>
            <w:shd w:val="clear" w:color="auto" w:fill="FFFFFF"/>
            <w:vAlign w:val="center"/>
          </w:tcPr>
          <w:p w14:paraId="1E389E60" w14:textId="37268ACF" w:rsidR="00467874" w:rsidRPr="00122C24" w:rsidRDefault="00001BD3" w:rsidP="00122C24">
            <w:pPr>
              <w:jc w:val="center"/>
              <w:rPr>
                <w:rFonts w:ascii="Arial" w:hAnsi="Arial" w:cs="Arial"/>
                <w:b/>
                <w:bCs/>
                <w:sz w:val="18"/>
                <w:szCs w:val="22"/>
              </w:rPr>
            </w:pPr>
            <w:r w:rsidRPr="00395BF0">
              <w:rPr>
                <w:rFonts w:ascii="Arial" w:hAnsi="Arial" w:cs="Arial"/>
                <w:b/>
                <w:sz w:val="18"/>
                <w:szCs w:val="22"/>
              </w:rPr>
              <w:t xml:space="preserve">$ </w:t>
            </w:r>
            <w:r w:rsidR="007F39DC" w:rsidRPr="00395BF0">
              <w:rPr>
                <w:rFonts w:ascii="Arial" w:hAnsi="Arial" w:cs="Arial"/>
                <w:b/>
                <w:sz w:val="18"/>
                <w:szCs w:val="22"/>
              </w:rPr>
              <w:t>{</w:t>
            </w:r>
            <w:r w:rsidR="00122C24" w:rsidRPr="00122C24">
              <w:rPr>
                <w:rFonts w:ascii="Arial" w:hAnsi="Arial" w:cs="Arial"/>
                <w:b/>
                <w:bCs/>
                <w:sz w:val="18"/>
                <w:szCs w:val="22"/>
              </w:rPr>
              <w:t>valorContrato</w:t>
            </w:r>
            <w:r w:rsidR="007F39DC" w:rsidRPr="00395BF0">
              <w:rPr>
                <w:rFonts w:ascii="Arial" w:hAnsi="Arial" w:cs="Arial"/>
                <w:b/>
                <w:bCs/>
                <w:sz w:val="18"/>
                <w:szCs w:val="22"/>
              </w:rPr>
              <w:t>}</w:t>
            </w:r>
          </w:p>
        </w:tc>
        <w:tc>
          <w:tcPr>
            <w:tcW w:w="1539" w:type="dxa"/>
            <w:shd w:val="clear" w:color="auto" w:fill="FFFFFF"/>
            <w:vAlign w:val="center"/>
          </w:tcPr>
          <w:p w14:paraId="7D209586" w14:textId="77777777" w:rsidR="00467874" w:rsidRPr="00E269A6" w:rsidRDefault="00467874" w:rsidP="00D322B3">
            <w:pPr>
              <w:rPr>
                <w:rFonts w:ascii="Arial" w:hAnsi="Arial" w:cs="Arial"/>
                <w:b/>
                <w:sz w:val="18"/>
                <w:szCs w:val="22"/>
              </w:rPr>
            </w:pPr>
          </w:p>
        </w:tc>
      </w:tr>
      <w:tr w:rsidR="00467874" w:rsidRPr="00E269A6" w14:paraId="34482FAC" w14:textId="77777777" w:rsidTr="00F05165">
        <w:trPr>
          <w:trHeight w:val="423"/>
        </w:trPr>
        <w:tc>
          <w:tcPr>
            <w:tcW w:w="12724" w:type="dxa"/>
            <w:gridSpan w:val="15"/>
            <w:shd w:val="clear" w:color="auto" w:fill="FFFFFF"/>
            <w:vAlign w:val="center"/>
          </w:tcPr>
          <w:p w14:paraId="55B59CF3" w14:textId="77777777" w:rsidR="00467874" w:rsidRPr="00E269A6" w:rsidRDefault="00467874" w:rsidP="00D322B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134" w:type="dxa"/>
            <w:shd w:val="clear" w:color="auto" w:fill="FFFFFF"/>
            <w:vAlign w:val="center"/>
          </w:tcPr>
          <w:p w14:paraId="3352FD3B" w14:textId="77777777" w:rsidR="00467874" w:rsidRPr="00395BF0" w:rsidRDefault="00467874" w:rsidP="00D322B3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95BF0">
              <w:rPr>
                <w:rFonts w:ascii="Arial" w:hAnsi="Arial" w:cs="Arial"/>
                <w:b/>
                <w:sz w:val="16"/>
                <w:szCs w:val="22"/>
              </w:rPr>
              <w:t>Total</w:t>
            </w:r>
          </w:p>
        </w:tc>
        <w:tc>
          <w:tcPr>
            <w:tcW w:w="1638" w:type="dxa"/>
            <w:shd w:val="clear" w:color="auto" w:fill="FFFFFF"/>
            <w:vAlign w:val="center"/>
          </w:tcPr>
          <w:p w14:paraId="11C989F1" w14:textId="04FF09EC" w:rsidR="00467874" w:rsidRPr="00122C24" w:rsidRDefault="007F39DC" w:rsidP="00122C24">
            <w:pPr>
              <w:jc w:val="center"/>
              <w:rPr>
                <w:rFonts w:ascii="Arial" w:hAnsi="Arial" w:cs="Arial"/>
                <w:b/>
                <w:bCs/>
                <w:sz w:val="18"/>
                <w:szCs w:val="22"/>
              </w:rPr>
            </w:pPr>
            <w:r w:rsidRPr="00395BF0">
              <w:rPr>
                <w:rFonts w:ascii="Arial" w:hAnsi="Arial" w:cs="Arial"/>
                <w:b/>
                <w:sz w:val="18"/>
                <w:szCs w:val="22"/>
              </w:rPr>
              <w:t>$ {</w:t>
            </w:r>
            <w:r w:rsidR="00122C24" w:rsidRPr="00122C24">
              <w:rPr>
                <w:rFonts w:ascii="Arial" w:hAnsi="Arial" w:cs="Arial"/>
                <w:b/>
                <w:bCs/>
                <w:sz w:val="18"/>
                <w:szCs w:val="22"/>
              </w:rPr>
              <w:t>valorContrato</w:t>
            </w:r>
            <w:r w:rsidRPr="00395BF0">
              <w:rPr>
                <w:rFonts w:ascii="Arial" w:hAnsi="Arial" w:cs="Arial"/>
                <w:b/>
                <w:bCs/>
                <w:sz w:val="18"/>
                <w:szCs w:val="22"/>
              </w:rPr>
              <w:t>}</w:t>
            </w:r>
          </w:p>
        </w:tc>
        <w:tc>
          <w:tcPr>
            <w:tcW w:w="1561" w:type="dxa"/>
            <w:gridSpan w:val="2"/>
            <w:shd w:val="clear" w:color="auto" w:fill="FFFFFF"/>
            <w:vAlign w:val="center"/>
          </w:tcPr>
          <w:p w14:paraId="7BBD9D4B" w14:textId="77777777" w:rsidR="00467874" w:rsidRPr="00E269A6" w:rsidRDefault="00467874" w:rsidP="00D322B3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122C24" w:rsidRPr="00E269A6" w14:paraId="57DAA79D" w14:textId="77777777" w:rsidTr="00001BD3">
        <w:trPr>
          <w:trHeight w:val="1138"/>
        </w:trPr>
        <w:tc>
          <w:tcPr>
            <w:tcW w:w="6056" w:type="dxa"/>
            <w:gridSpan w:val="5"/>
            <w:shd w:val="clear" w:color="auto" w:fill="FFFFFF"/>
            <w:vAlign w:val="bottom"/>
          </w:tcPr>
          <w:p w14:paraId="5059A2D7" w14:textId="77777777" w:rsidR="00467874" w:rsidRPr="00E269A6" w:rsidRDefault="00467874" w:rsidP="00D322B3">
            <w:pPr>
              <w:rPr>
                <w:rFonts w:ascii="Arial" w:hAnsi="Arial" w:cs="Arial"/>
                <w:sz w:val="16"/>
                <w:szCs w:val="22"/>
              </w:rPr>
            </w:pPr>
            <w:r w:rsidRPr="00E269A6">
              <w:rPr>
                <w:rFonts w:ascii="Arial" w:hAnsi="Arial" w:cs="Arial"/>
                <w:sz w:val="16"/>
                <w:szCs w:val="22"/>
              </w:rPr>
              <w:t>Firma:</w:t>
            </w:r>
          </w:p>
        </w:tc>
        <w:tc>
          <w:tcPr>
            <w:tcW w:w="5396" w:type="dxa"/>
            <w:gridSpan w:val="7"/>
            <w:shd w:val="clear" w:color="auto" w:fill="FFFFFF"/>
            <w:vAlign w:val="bottom"/>
          </w:tcPr>
          <w:p w14:paraId="19C8E547" w14:textId="77777777" w:rsidR="00467874" w:rsidRPr="00E269A6" w:rsidRDefault="00467874" w:rsidP="00D322B3">
            <w:pPr>
              <w:rPr>
                <w:rFonts w:ascii="Arial" w:hAnsi="Arial" w:cs="Arial"/>
                <w:sz w:val="16"/>
                <w:szCs w:val="22"/>
              </w:rPr>
            </w:pPr>
            <w:r w:rsidRPr="00E269A6">
              <w:rPr>
                <w:rFonts w:ascii="Arial" w:hAnsi="Arial" w:cs="Arial"/>
                <w:sz w:val="16"/>
                <w:szCs w:val="22"/>
              </w:rPr>
              <w:t>Firma:</w:t>
            </w:r>
          </w:p>
        </w:tc>
        <w:tc>
          <w:tcPr>
            <w:tcW w:w="5605" w:type="dxa"/>
            <w:gridSpan w:val="7"/>
            <w:shd w:val="clear" w:color="auto" w:fill="FFFFFF"/>
            <w:vAlign w:val="bottom"/>
          </w:tcPr>
          <w:p w14:paraId="4B10A018" w14:textId="77777777" w:rsidR="00467874" w:rsidRPr="00E269A6" w:rsidRDefault="00467874" w:rsidP="00D322B3">
            <w:pPr>
              <w:rPr>
                <w:rFonts w:ascii="Arial" w:hAnsi="Arial" w:cs="Arial"/>
                <w:sz w:val="16"/>
                <w:szCs w:val="22"/>
              </w:rPr>
            </w:pPr>
            <w:r w:rsidRPr="00E269A6">
              <w:rPr>
                <w:rFonts w:ascii="Arial" w:hAnsi="Arial" w:cs="Arial"/>
                <w:sz w:val="16"/>
                <w:szCs w:val="22"/>
              </w:rPr>
              <w:t>Firma:</w:t>
            </w:r>
          </w:p>
        </w:tc>
      </w:tr>
      <w:tr w:rsidR="00122C24" w:rsidRPr="00E269A6" w14:paraId="12AFA4E0" w14:textId="77777777" w:rsidTr="00001BD3">
        <w:trPr>
          <w:trHeight w:val="283"/>
        </w:trPr>
        <w:tc>
          <w:tcPr>
            <w:tcW w:w="6056" w:type="dxa"/>
            <w:gridSpan w:val="5"/>
            <w:tcBorders>
              <w:bottom w:val="nil"/>
            </w:tcBorders>
            <w:shd w:val="clear" w:color="auto" w:fill="FFFFFF"/>
          </w:tcPr>
          <w:p w14:paraId="7A5D0547" w14:textId="2A76D15E" w:rsidR="00467874" w:rsidRPr="004D066A" w:rsidRDefault="00467874" w:rsidP="00D322B3">
            <w:pPr>
              <w:rPr>
                <w:rFonts w:ascii="Arial" w:hAnsi="Arial" w:cs="Arial"/>
                <w:sz w:val="16"/>
                <w:szCs w:val="22"/>
              </w:rPr>
            </w:pPr>
            <w:r w:rsidRPr="004D066A">
              <w:rPr>
                <w:rFonts w:ascii="Arial" w:hAnsi="Arial" w:cs="Arial"/>
                <w:sz w:val="16"/>
                <w:szCs w:val="22"/>
              </w:rPr>
              <w:t>Nombre:</w:t>
            </w:r>
            <w:r w:rsidR="00001BD3" w:rsidRPr="004D066A">
              <w:rPr>
                <w:rFonts w:ascii="Arial" w:hAnsi="Arial" w:cs="Arial"/>
                <w:sz w:val="16"/>
                <w:szCs w:val="22"/>
              </w:rPr>
              <w:t xml:space="preserve"> </w:t>
            </w:r>
            <w:r w:rsidR="007F39DC">
              <w:rPr>
                <w:rFonts w:ascii="Arial" w:hAnsi="Arial" w:cs="Arial"/>
                <w:sz w:val="16"/>
                <w:szCs w:val="22"/>
              </w:rPr>
              <w:t>{nombreResponsable}</w:t>
            </w:r>
          </w:p>
        </w:tc>
        <w:tc>
          <w:tcPr>
            <w:tcW w:w="5396" w:type="dxa"/>
            <w:gridSpan w:val="7"/>
            <w:tcBorders>
              <w:bottom w:val="nil"/>
            </w:tcBorders>
            <w:shd w:val="clear" w:color="auto" w:fill="FFFFFF"/>
          </w:tcPr>
          <w:p w14:paraId="5DA06D6D" w14:textId="25769CC8" w:rsidR="00467874" w:rsidRPr="004D066A" w:rsidRDefault="00467874" w:rsidP="00D322B3">
            <w:pPr>
              <w:rPr>
                <w:rFonts w:ascii="Arial" w:hAnsi="Arial" w:cs="Arial"/>
                <w:sz w:val="16"/>
                <w:szCs w:val="22"/>
              </w:rPr>
            </w:pPr>
            <w:r w:rsidRPr="004D066A">
              <w:rPr>
                <w:rFonts w:ascii="Arial" w:hAnsi="Arial" w:cs="Arial"/>
                <w:sz w:val="16"/>
                <w:szCs w:val="22"/>
              </w:rPr>
              <w:t>Nombre:</w:t>
            </w:r>
            <w:r w:rsidR="00001BD3" w:rsidRPr="004D066A">
              <w:rPr>
                <w:rFonts w:ascii="Arial" w:hAnsi="Arial" w:cs="Arial"/>
                <w:sz w:val="16"/>
                <w:szCs w:val="22"/>
              </w:rPr>
              <w:t xml:space="preserve"> </w:t>
            </w:r>
            <w:r w:rsidR="007F39DC">
              <w:rPr>
                <w:rFonts w:ascii="Arial" w:hAnsi="Arial" w:cs="Arial"/>
                <w:sz w:val="16"/>
                <w:szCs w:val="22"/>
              </w:rPr>
              <w:t>{nombreResponsable2}</w:t>
            </w:r>
          </w:p>
        </w:tc>
        <w:tc>
          <w:tcPr>
            <w:tcW w:w="5605" w:type="dxa"/>
            <w:gridSpan w:val="7"/>
            <w:tcBorders>
              <w:bottom w:val="nil"/>
            </w:tcBorders>
            <w:shd w:val="clear" w:color="auto" w:fill="FFFFFF"/>
          </w:tcPr>
          <w:p w14:paraId="6E92D985" w14:textId="77777777" w:rsidR="00467874" w:rsidRPr="004D066A" w:rsidRDefault="00467874" w:rsidP="00D322B3">
            <w:pPr>
              <w:rPr>
                <w:rFonts w:ascii="Arial" w:hAnsi="Arial" w:cs="Arial"/>
                <w:sz w:val="16"/>
                <w:szCs w:val="22"/>
              </w:rPr>
            </w:pPr>
            <w:r w:rsidRPr="004D066A">
              <w:rPr>
                <w:rFonts w:ascii="Arial" w:hAnsi="Arial" w:cs="Arial"/>
                <w:sz w:val="16"/>
                <w:szCs w:val="22"/>
              </w:rPr>
              <w:t>Nombre:</w:t>
            </w:r>
            <w:r w:rsidR="00001BD3" w:rsidRPr="004D066A">
              <w:rPr>
                <w:rFonts w:ascii="Arial" w:hAnsi="Arial" w:cs="Arial"/>
                <w:sz w:val="16"/>
                <w:szCs w:val="22"/>
              </w:rPr>
              <w:t xml:space="preserve"> JUAN </w:t>
            </w:r>
            <w:r w:rsidR="004D066A" w:rsidRPr="004D066A">
              <w:rPr>
                <w:rFonts w:ascii="Arial" w:hAnsi="Arial" w:cs="Arial"/>
                <w:sz w:val="16"/>
                <w:szCs w:val="22"/>
              </w:rPr>
              <w:t xml:space="preserve">ALBERTO </w:t>
            </w:r>
            <w:r w:rsidR="00001BD3" w:rsidRPr="004D066A">
              <w:rPr>
                <w:rFonts w:ascii="Arial" w:hAnsi="Arial" w:cs="Arial"/>
                <w:sz w:val="16"/>
                <w:szCs w:val="22"/>
              </w:rPr>
              <w:t>BITAR</w:t>
            </w:r>
            <w:r w:rsidR="004D066A" w:rsidRPr="004D066A">
              <w:rPr>
                <w:rFonts w:ascii="Arial" w:hAnsi="Arial" w:cs="Arial"/>
                <w:sz w:val="16"/>
                <w:szCs w:val="22"/>
              </w:rPr>
              <w:t xml:space="preserve"> MEJIA</w:t>
            </w:r>
            <w:r w:rsidR="00001BD3" w:rsidRPr="004D066A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</w:tr>
      <w:tr w:rsidR="00122C24" w:rsidRPr="00E269A6" w14:paraId="3443BB82" w14:textId="77777777" w:rsidTr="00001BD3">
        <w:trPr>
          <w:trHeight w:val="81"/>
        </w:trPr>
        <w:tc>
          <w:tcPr>
            <w:tcW w:w="6056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754EC08" w14:textId="77777777" w:rsidR="00467874" w:rsidRPr="00326B70" w:rsidRDefault="00693188" w:rsidP="00D322B3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326B70">
              <w:rPr>
                <w:rFonts w:ascii="Arial" w:hAnsi="Arial" w:cs="Arial"/>
                <w:b/>
                <w:szCs w:val="22"/>
              </w:rPr>
              <w:t>Proyecta</w:t>
            </w:r>
          </w:p>
        </w:tc>
        <w:tc>
          <w:tcPr>
            <w:tcW w:w="5396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0FEFD3C3" w14:textId="77777777" w:rsidR="00467874" w:rsidRPr="00326B70" w:rsidRDefault="00620F13" w:rsidP="00D322B3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326B70">
              <w:rPr>
                <w:rFonts w:ascii="Arial" w:hAnsi="Arial" w:cs="Arial"/>
                <w:b/>
                <w:szCs w:val="22"/>
              </w:rPr>
              <w:t>Revis</w:t>
            </w:r>
            <w:r w:rsidR="00BC52E3" w:rsidRPr="00326B70">
              <w:rPr>
                <w:rFonts w:ascii="Arial" w:hAnsi="Arial" w:cs="Arial"/>
                <w:b/>
                <w:szCs w:val="22"/>
              </w:rPr>
              <w:t>a</w:t>
            </w:r>
          </w:p>
        </w:tc>
        <w:tc>
          <w:tcPr>
            <w:tcW w:w="5605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E9BA632" w14:textId="77777777" w:rsidR="00467874" w:rsidRPr="00326B70" w:rsidRDefault="00A07E1E" w:rsidP="00D322B3">
            <w:pPr>
              <w:jc w:val="center"/>
              <w:rPr>
                <w:rFonts w:ascii="Arial" w:hAnsi="Arial" w:cs="Arial"/>
                <w:b/>
                <w:szCs w:val="22"/>
              </w:rPr>
            </w:pPr>
            <w:r w:rsidRPr="00326B70">
              <w:rPr>
                <w:rFonts w:ascii="Arial" w:hAnsi="Arial" w:cs="Arial"/>
                <w:b/>
                <w:szCs w:val="22"/>
              </w:rPr>
              <w:t xml:space="preserve">Ordena / </w:t>
            </w:r>
            <w:r w:rsidR="00693188" w:rsidRPr="00326B70">
              <w:rPr>
                <w:rFonts w:ascii="Arial" w:hAnsi="Arial" w:cs="Arial"/>
                <w:b/>
                <w:szCs w:val="22"/>
              </w:rPr>
              <w:t>Autoriza</w:t>
            </w:r>
          </w:p>
        </w:tc>
      </w:tr>
      <w:tr w:rsidR="007F39DC" w:rsidRPr="00E269A6" w14:paraId="49F377BA" w14:textId="77777777" w:rsidTr="00001BD3">
        <w:trPr>
          <w:trHeight w:val="449"/>
        </w:trPr>
        <w:tc>
          <w:tcPr>
            <w:tcW w:w="22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7D4112" w14:textId="77777777" w:rsidR="00467874" w:rsidRPr="00E269A6" w:rsidRDefault="00467874" w:rsidP="00D322B3">
            <w:pPr>
              <w:rPr>
                <w:rFonts w:ascii="Arial" w:hAnsi="Arial" w:cs="Arial"/>
                <w:b/>
                <w:szCs w:val="22"/>
              </w:rPr>
            </w:pPr>
            <w:r w:rsidRPr="00E269A6">
              <w:rPr>
                <w:rFonts w:ascii="Arial" w:hAnsi="Arial" w:cs="Arial"/>
                <w:b/>
                <w:szCs w:val="22"/>
              </w:rPr>
              <w:t>Recibido por</w:t>
            </w:r>
          </w:p>
        </w:tc>
        <w:tc>
          <w:tcPr>
            <w:tcW w:w="38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361705" w14:textId="77777777" w:rsidR="00467874" w:rsidRPr="00E269A6" w:rsidRDefault="00467874" w:rsidP="00D322B3">
            <w:pPr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1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31DFF99" w14:textId="77777777" w:rsidR="00467874" w:rsidRPr="00E269A6" w:rsidRDefault="00467874" w:rsidP="00D322B3">
            <w:pPr>
              <w:rPr>
                <w:rFonts w:ascii="Arial" w:hAnsi="Arial" w:cs="Arial"/>
                <w:b/>
                <w:szCs w:val="22"/>
              </w:rPr>
            </w:pPr>
            <w:r w:rsidRPr="00E269A6">
              <w:rPr>
                <w:rFonts w:ascii="Arial" w:hAnsi="Arial" w:cs="Arial"/>
                <w:b/>
                <w:szCs w:val="22"/>
              </w:rPr>
              <w:t>Fecha de recepción</w:t>
            </w:r>
          </w:p>
        </w:tc>
        <w:tc>
          <w:tcPr>
            <w:tcW w:w="37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0E34FD2" w14:textId="77777777" w:rsidR="00467874" w:rsidRPr="00E269A6" w:rsidRDefault="00467874" w:rsidP="00D322B3">
            <w:pPr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7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B7A10D1" w14:textId="77777777" w:rsidR="00467874" w:rsidRPr="00E269A6" w:rsidRDefault="00467874" w:rsidP="00D322B3">
            <w:pPr>
              <w:rPr>
                <w:rFonts w:ascii="Arial" w:hAnsi="Arial" w:cs="Arial"/>
                <w:b/>
                <w:szCs w:val="22"/>
              </w:rPr>
            </w:pPr>
            <w:r w:rsidRPr="00E269A6">
              <w:rPr>
                <w:rFonts w:ascii="Arial" w:hAnsi="Arial" w:cs="Arial"/>
                <w:b/>
                <w:szCs w:val="22"/>
              </w:rPr>
              <w:t>hora</w:t>
            </w:r>
          </w:p>
        </w:tc>
        <w:tc>
          <w:tcPr>
            <w:tcW w:w="488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4E4007C" w14:textId="77777777" w:rsidR="00467874" w:rsidRPr="00E269A6" w:rsidRDefault="00467874" w:rsidP="00D322B3">
            <w:pPr>
              <w:rPr>
                <w:rFonts w:ascii="Arial" w:hAnsi="Arial" w:cs="Arial"/>
                <w:b/>
                <w:szCs w:val="22"/>
              </w:rPr>
            </w:pPr>
          </w:p>
        </w:tc>
      </w:tr>
    </w:tbl>
    <w:p w14:paraId="6149ACAA" w14:textId="77777777" w:rsidR="007D70FB" w:rsidRDefault="007D70FB" w:rsidP="007D70FB">
      <w:pPr>
        <w:tabs>
          <w:tab w:val="left" w:pos="2415"/>
        </w:tabs>
        <w:rPr>
          <w:rFonts w:ascii="Tahoma" w:hAnsi="Tahoma" w:cs="Tahoma"/>
          <w:sz w:val="22"/>
          <w:szCs w:val="22"/>
        </w:rPr>
      </w:pPr>
    </w:p>
    <w:p w14:paraId="01762590" w14:textId="77777777" w:rsidR="007D70FB" w:rsidRDefault="007D70FB" w:rsidP="007D70FB">
      <w:pPr>
        <w:tabs>
          <w:tab w:val="left" w:pos="2415"/>
        </w:tabs>
        <w:ind w:hanging="1134"/>
        <w:rPr>
          <w:rFonts w:ascii="Tahoma" w:hAnsi="Tahoma" w:cs="Tahoma"/>
          <w:sz w:val="16"/>
          <w:szCs w:val="16"/>
          <w:highlight w:val="yellow"/>
        </w:rPr>
      </w:pPr>
    </w:p>
    <w:p w14:paraId="1A367352" w14:textId="77777777" w:rsidR="00AF3867" w:rsidRDefault="00AF3867" w:rsidP="007D70FB">
      <w:pPr>
        <w:tabs>
          <w:tab w:val="left" w:pos="2415"/>
        </w:tabs>
        <w:ind w:hanging="1134"/>
        <w:rPr>
          <w:rFonts w:ascii="Tahoma" w:hAnsi="Tahoma" w:cs="Tahoma"/>
          <w:sz w:val="16"/>
          <w:szCs w:val="16"/>
          <w:highlight w:val="yellow"/>
        </w:rPr>
      </w:pPr>
    </w:p>
    <w:p w14:paraId="5D45D90E" w14:textId="1AFD7C3D" w:rsidR="00D34D85" w:rsidRPr="00D34D85" w:rsidRDefault="007D70FB" w:rsidP="00D34D85">
      <w:pPr>
        <w:tabs>
          <w:tab w:val="left" w:pos="2415"/>
        </w:tabs>
        <w:ind w:hanging="1134"/>
        <w:rPr>
          <w:rFonts w:ascii="Tahoma" w:hAnsi="Tahoma" w:cs="Tahoma"/>
          <w:sz w:val="16"/>
          <w:szCs w:val="16"/>
          <w:lang w:val="es-ES"/>
        </w:rPr>
      </w:pPr>
      <w:r w:rsidRPr="007D70FB">
        <w:rPr>
          <w:rFonts w:ascii="Tahoma" w:hAnsi="Tahoma" w:cs="Tahoma"/>
          <w:sz w:val="16"/>
          <w:szCs w:val="16"/>
        </w:rPr>
        <w:t>Digitó: {</w:t>
      </w:r>
      <w:r w:rsidR="00D34D85" w:rsidRPr="00D34D85">
        <w:rPr>
          <w:rFonts w:ascii="Tahoma" w:hAnsi="Tahoma" w:cs="Tahoma"/>
          <w:sz w:val="16"/>
          <w:szCs w:val="16"/>
        </w:rPr>
        <w:t>nombreResponsable</w:t>
      </w:r>
      <w:r w:rsidRPr="007D70FB">
        <w:rPr>
          <w:rFonts w:ascii="Tahoma" w:hAnsi="Tahoma" w:cs="Tahoma"/>
          <w:sz w:val="16"/>
          <w:szCs w:val="16"/>
        </w:rPr>
        <w:t>}, {</w:t>
      </w:r>
      <w:r w:rsidRPr="004043DC">
        <w:rPr>
          <w:rFonts w:ascii="Tahoma" w:hAnsi="Tahoma" w:cs="Tahoma"/>
          <w:sz w:val="16"/>
          <w:szCs w:val="16"/>
          <w:u w:val="single"/>
        </w:rPr>
        <w:t>siglaCargo</w:t>
      </w:r>
      <w:r w:rsidR="00D34D85">
        <w:rPr>
          <w:rFonts w:ascii="Tahoma" w:hAnsi="Tahoma" w:cs="Tahoma"/>
          <w:sz w:val="16"/>
          <w:szCs w:val="16"/>
          <w:u w:val="single"/>
        </w:rPr>
        <w:t>Responsable</w:t>
      </w:r>
      <w:r w:rsidRPr="007D70FB">
        <w:rPr>
          <w:rFonts w:ascii="Tahoma" w:hAnsi="Tahoma" w:cs="Tahoma"/>
          <w:sz w:val="16"/>
          <w:szCs w:val="16"/>
        </w:rPr>
        <w:t>}</w:t>
      </w:r>
      <w:r w:rsidR="00D34D85">
        <w:rPr>
          <w:rFonts w:ascii="Tahoma" w:hAnsi="Tahoma" w:cs="Tahoma"/>
          <w:sz w:val="16"/>
          <w:szCs w:val="16"/>
        </w:rPr>
        <w:t xml:space="preserve">, </w:t>
      </w:r>
      <w:r w:rsidR="00D34D85" w:rsidRPr="00D34D85">
        <w:rPr>
          <w:rFonts w:ascii="Tahoma" w:hAnsi="Tahoma" w:cs="Tahoma"/>
          <w:sz w:val="16"/>
          <w:szCs w:val="16"/>
          <w:lang w:val="es-ES"/>
        </w:rPr>
        <w:t>Responsable</w:t>
      </w:r>
      <w:r w:rsidR="0006526C">
        <w:rPr>
          <w:rFonts w:ascii="Tahoma" w:hAnsi="Tahoma" w:cs="Tahoma"/>
          <w:sz w:val="16"/>
          <w:szCs w:val="16"/>
          <w:lang w:val="es-ES"/>
        </w:rPr>
        <w:t xml:space="preserve"> (E)</w:t>
      </w:r>
      <w:r w:rsidR="00D34D85" w:rsidRPr="00D34D85">
        <w:rPr>
          <w:rFonts w:ascii="Tahoma" w:hAnsi="Tahoma" w:cs="Tahoma"/>
          <w:sz w:val="16"/>
          <w:szCs w:val="16"/>
          <w:lang w:val="es-ES"/>
        </w:rPr>
        <w:t xml:space="preserve"> {</w:t>
      </w:r>
      <w:r w:rsidR="00094520" w:rsidRPr="00094520">
        <w:rPr>
          <w:rFonts w:ascii="Tahoma" w:hAnsi="Tahoma" w:cs="Tahoma"/>
          <w:sz w:val="16"/>
          <w:szCs w:val="16"/>
          <w:lang w:val="es-ES"/>
        </w:rPr>
        <w:t>dependenciaResponsable</w:t>
      </w:r>
      <w:r w:rsidR="00D34D85" w:rsidRPr="00D34D85">
        <w:rPr>
          <w:rFonts w:ascii="Tahoma" w:hAnsi="Tahoma" w:cs="Tahoma"/>
          <w:sz w:val="16"/>
          <w:szCs w:val="16"/>
          <w:lang w:val="es-ES"/>
        </w:rPr>
        <w:t>}</w:t>
      </w:r>
    </w:p>
    <w:p w14:paraId="1B01433D" w14:textId="5BA4D483" w:rsidR="007D70FB" w:rsidRPr="007D70FB" w:rsidRDefault="00D34D85" w:rsidP="007D70FB">
      <w:pPr>
        <w:tabs>
          <w:tab w:val="left" w:pos="2415"/>
        </w:tabs>
        <w:ind w:hanging="1134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6"/>
          <w:szCs w:val="16"/>
        </w:rPr>
        <w:t xml:space="preserve"> </w:t>
      </w:r>
    </w:p>
    <w:p w14:paraId="2A44586E" w14:textId="77777777" w:rsidR="007D70FB" w:rsidRPr="004D066A" w:rsidRDefault="007D70FB" w:rsidP="007D70FB">
      <w:pPr>
        <w:tabs>
          <w:tab w:val="left" w:pos="2415"/>
        </w:tabs>
        <w:rPr>
          <w:rFonts w:ascii="Tahoma" w:hAnsi="Tahoma" w:cs="Tahoma"/>
          <w:sz w:val="22"/>
          <w:szCs w:val="22"/>
        </w:rPr>
      </w:pPr>
    </w:p>
    <w:sectPr w:rsidR="007D70FB" w:rsidRPr="004D066A" w:rsidSect="00D322B3">
      <w:headerReference w:type="even" r:id="rId8"/>
      <w:headerReference w:type="default" r:id="rId9"/>
      <w:headerReference w:type="first" r:id="rId10"/>
      <w:pgSz w:w="18720" w:h="12240" w:orient="landscape" w:code="258"/>
      <w:pgMar w:top="1699" w:right="2275" w:bottom="1699" w:left="1699" w:header="850" w:footer="850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5338E" w14:textId="77777777" w:rsidR="00D10EDF" w:rsidRDefault="00D10EDF">
      <w:r>
        <w:separator/>
      </w:r>
    </w:p>
  </w:endnote>
  <w:endnote w:type="continuationSeparator" w:id="0">
    <w:p w14:paraId="2F1D378C" w14:textId="77777777" w:rsidR="00D10EDF" w:rsidRDefault="00D10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3619B" w14:textId="77777777" w:rsidR="00D10EDF" w:rsidRDefault="00D10EDF">
      <w:r>
        <w:separator/>
      </w:r>
    </w:p>
  </w:footnote>
  <w:footnote w:type="continuationSeparator" w:id="0">
    <w:p w14:paraId="37667946" w14:textId="77777777" w:rsidR="00D10EDF" w:rsidRDefault="00D10E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92"/>
      <w:gridCol w:w="2992"/>
      <w:gridCol w:w="2992"/>
    </w:tblGrid>
    <w:tr w:rsidR="00415560" w14:paraId="19160D94" w14:textId="77777777">
      <w:tc>
        <w:tcPr>
          <w:tcW w:w="2992" w:type="dxa"/>
        </w:tcPr>
        <w:p w14:paraId="471B29BF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  <w:tc>
        <w:tcPr>
          <w:tcW w:w="2992" w:type="dxa"/>
        </w:tcPr>
        <w:p w14:paraId="781D69C3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  <w:tc>
        <w:tcPr>
          <w:tcW w:w="2992" w:type="dxa"/>
        </w:tcPr>
        <w:p w14:paraId="1B6F54D4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</w:tr>
    <w:tr w:rsidR="00415560" w14:paraId="79E0D390" w14:textId="77777777">
      <w:tc>
        <w:tcPr>
          <w:tcW w:w="2992" w:type="dxa"/>
        </w:tcPr>
        <w:p w14:paraId="7E13A1F5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  <w:tc>
        <w:tcPr>
          <w:tcW w:w="2992" w:type="dxa"/>
        </w:tcPr>
        <w:p w14:paraId="523920E0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  <w:tc>
        <w:tcPr>
          <w:tcW w:w="2992" w:type="dxa"/>
        </w:tcPr>
        <w:p w14:paraId="74AF085D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</w:tr>
    <w:tr w:rsidR="00415560" w14:paraId="3520365F" w14:textId="77777777">
      <w:tc>
        <w:tcPr>
          <w:tcW w:w="2992" w:type="dxa"/>
        </w:tcPr>
        <w:p w14:paraId="41213E36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  <w:tc>
        <w:tcPr>
          <w:tcW w:w="2992" w:type="dxa"/>
        </w:tcPr>
        <w:p w14:paraId="335C840C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  <w:tc>
        <w:tcPr>
          <w:tcW w:w="2992" w:type="dxa"/>
        </w:tcPr>
        <w:p w14:paraId="7F427F72" w14:textId="77777777" w:rsidR="00415560" w:rsidRDefault="00415560">
          <w:pPr>
            <w:pStyle w:val="Encabezado"/>
            <w:framePr w:wrap="around" w:vAnchor="text" w:hAnchor="margin" w:xAlign="right" w:y="1"/>
            <w:rPr>
              <w:rStyle w:val="Nmerodepgina"/>
            </w:rPr>
          </w:pPr>
        </w:p>
      </w:tc>
    </w:tr>
  </w:tbl>
  <w:p w14:paraId="2FD29B07" w14:textId="77777777" w:rsidR="00415560" w:rsidRDefault="00415560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3D921E14" w14:textId="77777777" w:rsidR="00415560" w:rsidRDefault="00415560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9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CCCCCC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105"/>
      <w:gridCol w:w="4797"/>
      <w:gridCol w:w="2457"/>
    </w:tblGrid>
    <w:tr w:rsidR="00685F02" w14:paraId="482E6EC8" w14:textId="77777777" w:rsidTr="00685F02">
      <w:trPr>
        <w:cantSplit/>
        <w:trHeight w:val="405"/>
        <w:jc w:val="center"/>
      </w:trPr>
      <w:tc>
        <w:tcPr>
          <w:tcW w:w="2105" w:type="dxa"/>
          <w:vMerge w:val="restart"/>
          <w:shd w:val="clear" w:color="auto" w:fill="CCCCCC"/>
        </w:tcPr>
        <w:p w14:paraId="659D2CD2" w14:textId="77777777" w:rsidR="00685F02" w:rsidRDefault="00685F02">
          <w:pPr>
            <w:pStyle w:val="Encabezado"/>
            <w:jc w:val="center"/>
            <w:rPr>
              <w:rFonts w:cs="Arial"/>
            </w:rPr>
          </w:pPr>
          <w:r w:rsidRPr="00E3656B">
            <w:rPr>
              <w:sz w:val="32"/>
            </w:rPr>
            <w:object w:dxaOrig="1530" w:dyaOrig="1185" w14:anchorId="7C3BA73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76.5pt;height:59.25pt" fillcolor="window">
                <v:imagedata r:id="rId1" o:title="" gain="1.25" blacklevel="6554f"/>
              </v:shape>
              <o:OLEObject Type="Embed" ProgID="Word.Picture.8" ShapeID="_x0000_i1025" DrawAspect="Content" ObjectID="_1829746623" r:id="rId2"/>
            </w:object>
          </w:r>
        </w:p>
        <w:p w14:paraId="59CD6774" w14:textId="77777777" w:rsidR="00685F02" w:rsidRDefault="00685F02">
          <w:pPr>
            <w:pStyle w:val="Encabezado"/>
            <w:rPr>
              <w:rFonts w:cs="Arial"/>
            </w:rPr>
          </w:pPr>
        </w:p>
      </w:tc>
      <w:tc>
        <w:tcPr>
          <w:tcW w:w="4797" w:type="dxa"/>
          <w:shd w:val="clear" w:color="auto" w:fill="CCCCCC"/>
          <w:vAlign w:val="center"/>
        </w:tcPr>
        <w:p w14:paraId="3806ADF3" w14:textId="77777777" w:rsidR="00685F02" w:rsidRDefault="00685F02">
          <w:pPr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 xml:space="preserve"> GESTION FINANCIERA </w:t>
          </w:r>
        </w:p>
      </w:tc>
      <w:tc>
        <w:tcPr>
          <w:tcW w:w="2457" w:type="dxa"/>
          <w:shd w:val="clear" w:color="auto" w:fill="CCCCCC"/>
          <w:vAlign w:val="center"/>
        </w:tcPr>
        <w:p w14:paraId="734C10D3" w14:textId="77777777" w:rsidR="00685F02" w:rsidRDefault="00685F02" w:rsidP="00954A10">
          <w:pPr>
            <w:pStyle w:val="Encabezado"/>
            <w:rPr>
              <w:rFonts w:cs="Arial"/>
            </w:rPr>
          </w:pPr>
          <w:r>
            <w:rPr>
              <w:rFonts w:cs="Arial"/>
            </w:rPr>
            <w:t>Código: F-GF-PO05-01</w:t>
          </w:r>
        </w:p>
      </w:tc>
    </w:tr>
    <w:tr w:rsidR="00685F02" w14:paraId="0276D596" w14:textId="77777777" w:rsidTr="00685F02">
      <w:trPr>
        <w:cantSplit/>
        <w:trHeight w:val="302"/>
        <w:jc w:val="center"/>
      </w:trPr>
      <w:tc>
        <w:tcPr>
          <w:tcW w:w="2105" w:type="dxa"/>
          <w:vMerge/>
        </w:tcPr>
        <w:p w14:paraId="385CB983" w14:textId="77777777" w:rsidR="00685F02" w:rsidRDefault="00685F02">
          <w:pPr>
            <w:pStyle w:val="Encabezado"/>
            <w:rPr>
              <w:rFonts w:cs="Arial"/>
            </w:rPr>
          </w:pPr>
        </w:p>
      </w:tc>
      <w:tc>
        <w:tcPr>
          <w:tcW w:w="4797" w:type="dxa"/>
          <w:vMerge w:val="restart"/>
          <w:shd w:val="clear" w:color="auto" w:fill="CCCCCC"/>
          <w:vAlign w:val="center"/>
        </w:tcPr>
        <w:p w14:paraId="58459BAC" w14:textId="77777777" w:rsidR="00685F02" w:rsidRDefault="00685F02">
          <w:pPr>
            <w:pStyle w:val="Encabezado"/>
            <w:jc w:val="center"/>
            <w:rPr>
              <w:rFonts w:cs="Arial"/>
            </w:rPr>
          </w:pPr>
          <w:r>
            <w:rPr>
              <w:rFonts w:cs="Arial"/>
            </w:rPr>
            <w:t xml:space="preserve">SOLICITUD DE DISPONIBILIDAD </w:t>
          </w:r>
          <w:r w:rsidRPr="0046690C">
            <w:rPr>
              <w:rFonts w:cs="Arial"/>
            </w:rPr>
            <w:t>PRESUPUESTAL</w:t>
          </w:r>
          <w:r>
            <w:rPr>
              <w:rFonts w:cs="Arial"/>
            </w:rPr>
            <w:t xml:space="preserve"> </w:t>
          </w:r>
        </w:p>
      </w:tc>
      <w:tc>
        <w:tcPr>
          <w:tcW w:w="2457" w:type="dxa"/>
          <w:shd w:val="clear" w:color="auto" w:fill="CCCCCC"/>
          <w:vAlign w:val="center"/>
        </w:tcPr>
        <w:p w14:paraId="01720176" w14:textId="77777777" w:rsidR="00685F02" w:rsidRDefault="00685F02">
          <w:pPr>
            <w:pStyle w:val="Encabezado"/>
            <w:rPr>
              <w:rFonts w:cs="Arial"/>
            </w:rPr>
          </w:pPr>
          <w:r>
            <w:rPr>
              <w:rFonts w:cs="Arial"/>
            </w:rPr>
            <w:t>Fecha Aprobación:</w:t>
          </w:r>
        </w:p>
        <w:p w14:paraId="0DAEB588" w14:textId="77777777" w:rsidR="00685F02" w:rsidRDefault="00685F02">
          <w:pPr>
            <w:pStyle w:val="Encabezado"/>
            <w:jc w:val="center"/>
            <w:rPr>
              <w:rFonts w:cs="Arial"/>
            </w:rPr>
          </w:pPr>
        </w:p>
      </w:tc>
    </w:tr>
    <w:tr w:rsidR="00685F02" w14:paraId="73D80C30" w14:textId="77777777" w:rsidTr="00685F02">
      <w:trPr>
        <w:cantSplit/>
        <w:trHeight w:val="261"/>
        <w:jc w:val="center"/>
      </w:trPr>
      <w:tc>
        <w:tcPr>
          <w:tcW w:w="2105" w:type="dxa"/>
          <w:vMerge/>
        </w:tcPr>
        <w:p w14:paraId="23EC9CCB" w14:textId="77777777" w:rsidR="00685F02" w:rsidRDefault="00685F02">
          <w:pPr>
            <w:pStyle w:val="Encabezado"/>
            <w:rPr>
              <w:rFonts w:cs="Arial"/>
            </w:rPr>
          </w:pPr>
        </w:p>
      </w:tc>
      <w:tc>
        <w:tcPr>
          <w:tcW w:w="4797" w:type="dxa"/>
          <w:vMerge/>
        </w:tcPr>
        <w:p w14:paraId="4747E9E8" w14:textId="77777777" w:rsidR="00685F02" w:rsidRDefault="00685F02">
          <w:pPr>
            <w:pStyle w:val="Encabezado"/>
            <w:tabs>
              <w:tab w:val="clear" w:pos="4252"/>
            </w:tabs>
            <w:jc w:val="center"/>
            <w:rPr>
              <w:rFonts w:cs="Arial"/>
              <w:b w:val="0"/>
            </w:rPr>
          </w:pPr>
        </w:p>
      </w:tc>
      <w:tc>
        <w:tcPr>
          <w:tcW w:w="2457" w:type="dxa"/>
          <w:shd w:val="clear" w:color="auto" w:fill="CCCCCC"/>
        </w:tcPr>
        <w:p w14:paraId="2CE54D6D" w14:textId="77777777" w:rsidR="00685F02" w:rsidRDefault="00685F02">
          <w:pPr>
            <w:pStyle w:val="Encabezado"/>
            <w:rPr>
              <w:rFonts w:cs="Arial"/>
            </w:rPr>
          </w:pPr>
          <w:r>
            <w:rPr>
              <w:rFonts w:cs="Arial"/>
            </w:rPr>
            <w:t>Versión: 02</w:t>
          </w:r>
        </w:p>
      </w:tc>
    </w:tr>
    <w:tr w:rsidR="00685F02" w14:paraId="1D7BA1EB" w14:textId="77777777" w:rsidTr="00685F02">
      <w:trPr>
        <w:cantSplit/>
        <w:trHeight w:val="203"/>
        <w:jc w:val="center"/>
      </w:trPr>
      <w:tc>
        <w:tcPr>
          <w:tcW w:w="2105" w:type="dxa"/>
          <w:vMerge/>
        </w:tcPr>
        <w:p w14:paraId="4258731E" w14:textId="77777777" w:rsidR="00685F02" w:rsidRDefault="00685F02">
          <w:pPr>
            <w:pStyle w:val="Encabezado"/>
            <w:rPr>
              <w:rFonts w:cs="Arial"/>
            </w:rPr>
          </w:pPr>
        </w:p>
      </w:tc>
      <w:tc>
        <w:tcPr>
          <w:tcW w:w="4797" w:type="dxa"/>
          <w:vMerge/>
        </w:tcPr>
        <w:p w14:paraId="56450C1B" w14:textId="77777777" w:rsidR="00685F02" w:rsidRDefault="00685F02">
          <w:pPr>
            <w:pStyle w:val="Encabezado"/>
            <w:tabs>
              <w:tab w:val="clear" w:pos="4252"/>
            </w:tabs>
            <w:jc w:val="center"/>
            <w:rPr>
              <w:rFonts w:cs="Arial"/>
              <w:b w:val="0"/>
            </w:rPr>
          </w:pPr>
        </w:p>
      </w:tc>
      <w:tc>
        <w:tcPr>
          <w:tcW w:w="2457" w:type="dxa"/>
          <w:shd w:val="clear" w:color="auto" w:fill="CCCCCC"/>
        </w:tcPr>
        <w:p w14:paraId="31EE4937" w14:textId="77777777" w:rsidR="00685F02" w:rsidRDefault="00685F02">
          <w:pPr>
            <w:pStyle w:val="Encabezado"/>
            <w:rPr>
              <w:rFonts w:cs="Arial"/>
            </w:rPr>
          </w:pPr>
          <w:r>
            <w:rPr>
              <w:rFonts w:cs="Arial"/>
            </w:rPr>
            <w:t xml:space="preserve">Página </w:t>
          </w: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PAGE </w:instrText>
          </w:r>
          <w:r>
            <w:rPr>
              <w:rFonts w:cs="Arial"/>
            </w:rPr>
            <w:fldChar w:fldCharType="separate"/>
          </w:r>
          <w:r w:rsidR="00650131">
            <w:rPr>
              <w:rFonts w:cs="Arial"/>
              <w:noProof/>
            </w:rPr>
            <w:t>2</w:t>
          </w:r>
          <w:r>
            <w:rPr>
              <w:rFonts w:cs="Arial"/>
            </w:rPr>
            <w:fldChar w:fldCharType="end"/>
          </w:r>
          <w:r>
            <w:rPr>
              <w:rFonts w:cs="Arial"/>
            </w:rPr>
            <w:t xml:space="preserve"> de </w:t>
          </w: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NUMPAGES </w:instrText>
          </w:r>
          <w:r>
            <w:rPr>
              <w:rFonts w:cs="Arial"/>
            </w:rPr>
            <w:fldChar w:fldCharType="separate"/>
          </w:r>
          <w:r w:rsidR="00650131">
            <w:rPr>
              <w:rFonts w:cs="Arial"/>
              <w:noProof/>
            </w:rPr>
            <w:t>3</w:t>
          </w:r>
          <w:r>
            <w:rPr>
              <w:rFonts w:cs="Arial"/>
            </w:rPr>
            <w:fldChar w:fldCharType="end"/>
          </w:r>
        </w:p>
      </w:tc>
    </w:tr>
  </w:tbl>
  <w:p w14:paraId="2AFF6D2B" w14:textId="77777777" w:rsidR="00415560" w:rsidRDefault="00415560">
    <w:pPr>
      <w:pStyle w:val="Encabezado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84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CCCCCC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915"/>
      <w:gridCol w:w="5906"/>
      <w:gridCol w:w="3025"/>
    </w:tblGrid>
    <w:tr w:rsidR="00415560" w14:paraId="53E9314B" w14:textId="77777777" w:rsidTr="00E269A6">
      <w:trPr>
        <w:cantSplit/>
        <w:trHeight w:val="413"/>
        <w:jc w:val="center"/>
      </w:trPr>
      <w:tc>
        <w:tcPr>
          <w:tcW w:w="2915" w:type="dxa"/>
          <w:vMerge w:val="restart"/>
          <w:shd w:val="clear" w:color="auto" w:fill="CCCCCC"/>
        </w:tcPr>
        <w:p w14:paraId="7576A97D" w14:textId="2D53891B" w:rsidR="00415560" w:rsidRDefault="009A4347">
          <w:pPr>
            <w:pStyle w:val="Encabezado"/>
            <w:jc w:val="center"/>
            <w:rPr>
              <w:rFonts w:cs="Arial"/>
            </w:rPr>
          </w:pPr>
          <w:r>
            <w:rPr>
              <w:rFonts w:eastAsia="Calibri"/>
              <w:noProof/>
              <w:lang w:eastAsia="es-CO"/>
            </w:rPr>
            <w:drawing>
              <wp:inline distT="0" distB="0" distL="0" distR="0" wp14:anchorId="178A022F" wp14:editId="6022ACFE">
                <wp:extent cx="895350" cy="800100"/>
                <wp:effectExtent l="0" t="0" r="0" b="0"/>
                <wp:docPr id="2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451093C" w14:textId="77777777" w:rsidR="00415560" w:rsidRDefault="00415560">
          <w:pPr>
            <w:pStyle w:val="Encabezado"/>
            <w:rPr>
              <w:rFonts w:cs="Arial"/>
            </w:rPr>
          </w:pPr>
        </w:p>
      </w:tc>
      <w:tc>
        <w:tcPr>
          <w:tcW w:w="5906" w:type="dxa"/>
          <w:shd w:val="clear" w:color="auto" w:fill="CCCCCC"/>
          <w:vAlign w:val="center"/>
        </w:tcPr>
        <w:p w14:paraId="13DC2122" w14:textId="77777777" w:rsidR="00415560" w:rsidRDefault="00415560">
          <w:pPr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 xml:space="preserve"> GESTION FINANCIERA </w:t>
          </w:r>
        </w:p>
      </w:tc>
      <w:tc>
        <w:tcPr>
          <w:tcW w:w="3025" w:type="dxa"/>
          <w:shd w:val="clear" w:color="auto" w:fill="CCCCCC"/>
          <w:vAlign w:val="center"/>
        </w:tcPr>
        <w:p w14:paraId="7EEFE320" w14:textId="77777777" w:rsidR="00415560" w:rsidRDefault="00415560">
          <w:pPr>
            <w:pStyle w:val="Encabezado"/>
            <w:rPr>
              <w:rFonts w:cs="Arial"/>
            </w:rPr>
          </w:pPr>
          <w:r>
            <w:rPr>
              <w:rFonts w:cs="Arial"/>
            </w:rPr>
            <w:t>Código: F-GF-PO05-01</w:t>
          </w:r>
        </w:p>
      </w:tc>
    </w:tr>
    <w:tr w:rsidR="00415560" w14:paraId="72A23288" w14:textId="77777777" w:rsidTr="00E269A6">
      <w:trPr>
        <w:cantSplit/>
        <w:trHeight w:val="308"/>
        <w:jc w:val="center"/>
      </w:trPr>
      <w:tc>
        <w:tcPr>
          <w:tcW w:w="2915" w:type="dxa"/>
          <w:vMerge/>
        </w:tcPr>
        <w:p w14:paraId="3414EF07" w14:textId="77777777" w:rsidR="00415560" w:rsidRDefault="00415560">
          <w:pPr>
            <w:pStyle w:val="Encabezado"/>
            <w:rPr>
              <w:rFonts w:cs="Arial"/>
            </w:rPr>
          </w:pPr>
        </w:p>
      </w:tc>
      <w:tc>
        <w:tcPr>
          <w:tcW w:w="5906" w:type="dxa"/>
          <w:vMerge w:val="restart"/>
          <w:shd w:val="clear" w:color="auto" w:fill="CCCCCC"/>
          <w:vAlign w:val="center"/>
        </w:tcPr>
        <w:p w14:paraId="22229EC9" w14:textId="77777777" w:rsidR="00415560" w:rsidRPr="0046690C" w:rsidRDefault="00415560">
          <w:pPr>
            <w:pStyle w:val="Encabezado"/>
            <w:jc w:val="center"/>
            <w:rPr>
              <w:rFonts w:cs="Arial"/>
            </w:rPr>
          </w:pPr>
          <w:r>
            <w:rPr>
              <w:rFonts w:cs="Arial"/>
            </w:rPr>
            <w:t xml:space="preserve">SOLICITUD DE </w:t>
          </w:r>
          <w:r w:rsidR="00153414">
            <w:rPr>
              <w:rFonts w:cs="Arial"/>
            </w:rPr>
            <w:t xml:space="preserve">CERTIFICADO DE </w:t>
          </w:r>
          <w:r>
            <w:rPr>
              <w:rFonts w:cs="Arial"/>
            </w:rPr>
            <w:t xml:space="preserve">DISPONIBILIDAD </w:t>
          </w:r>
          <w:r w:rsidRPr="0046690C">
            <w:rPr>
              <w:rFonts w:cs="Arial"/>
            </w:rPr>
            <w:t>PRESUPUESTAL</w:t>
          </w:r>
          <w:r w:rsidR="00940E5F">
            <w:rPr>
              <w:rFonts w:cs="Arial"/>
            </w:rPr>
            <w:t xml:space="preserve"> (CDP)</w:t>
          </w:r>
        </w:p>
      </w:tc>
      <w:tc>
        <w:tcPr>
          <w:tcW w:w="3025" w:type="dxa"/>
          <w:shd w:val="clear" w:color="auto" w:fill="CCCCCC"/>
          <w:vAlign w:val="center"/>
        </w:tcPr>
        <w:p w14:paraId="25324430" w14:textId="77777777" w:rsidR="00415560" w:rsidRDefault="00415560">
          <w:pPr>
            <w:pStyle w:val="Encabezado"/>
            <w:rPr>
              <w:rFonts w:cs="Arial"/>
            </w:rPr>
          </w:pPr>
          <w:r>
            <w:rPr>
              <w:rFonts w:cs="Arial"/>
            </w:rPr>
            <w:t>Fecha Aprobación:</w:t>
          </w:r>
        </w:p>
        <w:p w14:paraId="146E9DA3" w14:textId="77777777" w:rsidR="00415560" w:rsidRDefault="00154DAD" w:rsidP="00264643">
          <w:pPr>
            <w:pStyle w:val="Encabezado"/>
            <w:rPr>
              <w:rFonts w:cs="Arial"/>
            </w:rPr>
          </w:pPr>
          <w:r>
            <w:rPr>
              <w:rFonts w:cs="Arial"/>
            </w:rPr>
            <w:t>22/10/2024</w:t>
          </w:r>
        </w:p>
      </w:tc>
    </w:tr>
    <w:tr w:rsidR="00415560" w14:paraId="2A41D4E5" w14:textId="77777777" w:rsidTr="00E269A6">
      <w:trPr>
        <w:cantSplit/>
        <w:trHeight w:val="266"/>
        <w:jc w:val="center"/>
      </w:trPr>
      <w:tc>
        <w:tcPr>
          <w:tcW w:w="2915" w:type="dxa"/>
          <w:vMerge/>
        </w:tcPr>
        <w:p w14:paraId="53796DB6" w14:textId="77777777" w:rsidR="00415560" w:rsidRDefault="00415560">
          <w:pPr>
            <w:pStyle w:val="Encabezado"/>
            <w:rPr>
              <w:rFonts w:cs="Arial"/>
            </w:rPr>
          </w:pPr>
        </w:p>
      </w:tc>
      <w:tc>
        <w:tcPr>
          <w:tcW w:w="5906" w:type="dxa"/>
          <w:vMerge/>
        </w:tcPr>
        <w:p w14:paraId="7472C4F1" w14:textId="77777777" w:rsidR="00415560" w:rsidRDefault="00415560">
          <w:pPr>
            <w:pStyle w:val="Encabezado"/>
            <w:tabs>
              <w:tab w:val="clear" w:pos="4252"/>
            </w:tabs>
            <w:jc w:val="center"/>
            <w:rPr>
              <w:rFonts w:cs="Arial"/>
              <w:b w:val="0"/>
            </w:rPr>
          </w:pPr>
        </w:p>
      </w:tc>
      <w:tc>
        <w:tcPr>
          <w:tcW w:w="3025" w:type="dxa"/>
          <w:shd w:val="clear" w:color="auto" w:fill="CCCCCC"/>
        </w:tcPr>
        <w:p w14:paraId="71FA4BFB" w14:textId="77777777" w:rsidR="00415560" w:rsidRDefault="004D01D2">
          <w:pPr>
            <w:pStyle w:val="Encabezado"/>
            <w:rPr>
              <w:rFonts w:cs="Arial"/>
            </w:rPr>
          </w:pPr>
          <w:r>
            <w:rPr>
              <w:rFonts w:cs="Arial"/>
            </w:rPr>
            <w:t xml:space="preserve">Versión: </w:t>
          </w:r>
          <w:r w:rsidR="00A6500E">
            <w:rPr>
              <w:rFonts w:cs="Arial"/>
            </w:rPr>
            <w:t>05</w:t>
          </w:r>
        </w:p>
      </w:tc>
    </w:tr>
    <w:tr w:rsidR="00415560" w14:paraId="121D3FE7" w14:textId="77777777" w:rsidTr="00E269A6">
      <w:trPr>
        <w:cantSplit/>
        <w:trHeight w:val="207"/>
        <w:jc w:val="center"/>
      </w:trPr>
      <w:tc>
        <w:tcPr>
          <w:tcW w:w="2915" w:type="dxa"/>
          <w:vMerge/>
        </w:tcPr>
        <w:p w14:paraId="3A9120A5" w14:textId="77777777" w:rsidR="00415560" w:rsidRDefault="00415560">
          <w:pPr>
            <w:pStyle w:val="Encabezado"/>
            <w:rPr>
              <w:rFonts w:cs="Arial"/>
            </w:rPr>
          </w:pPr>
        </w:p>
      </w:tc>
      <w:tc>
        <w:tcPr>
          <w:tcW w:w="5906" w:type="dxa"/>
          <w:vMerge/>
        </w:tcPr>
        <w:p w14:paraId="6C9E3068" w14:textId="77777777" w:rsidR="00415560" w:rsidRDefault="00415560">
          <w:pPr>
            <w:pStyle w:val="Encabezado"/>
            <w:tabs>
              <w:tab w:val="clear" w:pos="4252"/>
            </w:tabs>
            <w:jc w:val="center"/>
            <w:rPr>
              <w:rFonts w:cs="Arial"/>
              <w:b w:val="0"/>
            </w:rPr>
          </w:pPr>
        </w:p>
      </w:tc>
      <w:tc>
        <w:tcPr>
          <w:tcW w:w="3025" w:type="dxa"/>
          <w:shd w:val="clear" w:color="auto" w:fill="CCCCCC"/>
        </w:tcPr>
        <w:p w14:paraId="0BB3F727" w14:textId="77777777" w:rsidR="00415560" w:rsidRDefault="00415560" w:rsidP="00940E5F">
          <w:pPr>
            <w:pStyle w:val="Encabezado"/>
            <w:rPr>
              <w:rFonts w:cs="Arial"/>
            </w:rPr>
          </w:pPr>
          <w:r>
            <w:rPr>
              <w:rFonts w:cs="Arial"/>
            </w:rPr>
            <w:t xml:space="preserve">Página </w:t>
          </w:r>
          <w:r w:rsidR="0025211E">
            <w:rPr>
              <w:rFonts w:cs="Arial"/>
            </w:rPr>
            <w:t>1 de 1</w:t>
          </w:r>
        </w:p>
      </w:tc>
    </w:tr>
  </w:tbl>
  <w:p w14:paraId="07294542" w14:textId="77777777" w:rsidR="00415560" w:rsidRDefault="0047306B" w:rsidP="0047306B">
    <w:pPr>
      <w:pStyle w:val="Encabezado"/>
      <w:tabs>
        <w:tab w:val="clear" w:pos="4252"/>
        <w:tab w:val="clear" w:pos="8504"/>
        <w:tab w:val="left" w:pos="1455"/>
        <w:tab w:val="left" w:pos="2241"/>
        <w:tab w:val="left" w:pos="303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FF948704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0000003"/>
    <w:multiLevelType w:val="singleLevel"/>
    <w:tmpl w:val="00000003"/>
    <w:name w:val="WW8Num1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  <w:b/>
      </w:rPr>
    </w:lvl>
  </w:abstractNum>
  <w:abstractNum w:abstractNumId="3" w15:restartNumberingAfterBreak="0">
    <w:nsid w:val="07921AC2"/>
    <w:multiLevelType w:val="hybridMultilevel"/>
    <w:tmpl w:val="7B40DC0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0C36D6"/>
    <w:multiLevelType w:val="hybridMultilevel"/>
    <w:tmpl w:val="E3D869B6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10C1AF8"/>
    <w:multiLevelType w:val="hybridMultilevel"/>
    <w:tmpl w:val="A23C8A6A"/>
    <w:lvl w:ilvl="0" w:tplc="5336AD3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62F2E20"/>
    <w:multiLevelType w:val="multilevel"/>
    <w:tmpl w:val="E8D6F2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1F1A4E1D"/>
    <w:multiLevelType w:val="multilevel"/>
    <w:tmpl w:val="D00CDC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0087D56"/>
    <w:multiLevelType w:val="hybridMultilevel"/>
    <w:tmpl w:val="48D0E5B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712B83"/>
    <w:multiLevelType w:val="hybridMultilevel"/>
    <w:tmpl w:val="E7DEAE8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E22A3E"/>
    <w:multiLevelType w:val="multilevel"/>
    <w:tmpl w:val="9244B52A"/>
    <w:lvl w:ilvl="0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3%1%2..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1" w15:restartNumberingAfterBreak="0">
    <w:nsid w:val="272E50EC"/>
    <w:multiLevelType w:val="hybridMultilevel"/>
    <w:tmpl w:val="92C280E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A204A28"/>
    <w:multiLevelType w:val="hybridMultilevel"/>
    <w:tmpl w:val="6298D5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7643B7"/>
    <w:multiLevelType w:val="multilevel"/>
    <w:tmpl w:val="F246F9B2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32AB74E7"/>
    <w:multiLevelType w:val="hybridMultilevel"/>
    <w:tmpl w:val="E570828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32C201B5"/>
    <w:multiLevelType w:val="hybridMultilevel"/>
    <w:tmpl w:val="B6E2978C"/>
    <w:lvl w:ilvl="0" w:tplc="0C0A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88C1473"/>
    <w:multiLevelType w:val="hybridMultilevel"/>
    <w:tmpl w:val="0C2EA2AA"/>
    <w:lvl w:ilvl="0" w:tplc="676AA7B4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4AB052F"/>
    <w:multiLevelType w:val="hybridMultilevel"/>
    <w:tmpl w:val="D9D2E070"/>
    <w:lvl w:ilvl="0" w:tplc="7B54D04E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18617F"/>
    <w:multiLevelType w:val="hybridMultilevel"/>
    <w:tmpl w:val="3CA28C94"/>
    <w:lvl w:ilvl="0" w:tplc="703648E2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i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2D90ABD"/>
    <w:multiLevelType w:val="multilevel"/>
    <w:tmpl w:val="4F6EA3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69F4C59"/>
    <w:multiLevelType w:val="hybridMultilevel"/>
    <w:tmpl w:val="C72ED222"/>
    <w:lvl w:ilvl="0" w:tplc="337A56DC">
      <w:numFmt w:val="bullet"/>
      <w:lvlText w:val="-"/>
      <w:lvlJc w:val="left"/>
      <w:pPr>
        <w:tabs>
          <w:tab w:val="num" w:pos="643"/>
        </w:tabs>
        <w:ind w:left="643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1" w15:restartNumberingAfterBreak="0">
    <w:nsid w:val="5A8328EA"/>
    <w:multiLevelType w:val="multilevel"/>
    <w:tmpl w:val="C7465A84"/>
    <w:lvl w:ilvl="0">
      <w:start w:val="4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2" w15:restartNumberingAfterBreak="0">
    <w:nsid w:val="5DC50C43"/>
    <w:multiLevelType w:val="hybridMultilevel"/>
    <w:tmpl w:val="323C764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6043DA"/>
    <w:multiLevelType w:val="multilevel"/>
    <w:tmpl w:val="6EA0692E"/>
    <w:lvl w:ilvl="0">
      <w:start w:val="4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hint="default"/>
      </w:rPr>
    </w:lvl>
    <w:lvl w:ilvl="1">
      <w:start w:val="1"/>
      <w:numFmt w:val="decimal"/>
      <w:lvlText w:val="%1.%2."/>
      <w:lvlJc w:val="center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3%1%2..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4" w15:restartNumberingAfterBreak="0">
    <w:nsid w:val="64902324"/>
    <w:multiLevelType w:val="hybridMultilevel"/>
    <w:tmpl w:val="DE3AEDB0"/>
    <w:lvl w:ilvl="0" w:tplc="0C0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302D34"/>
    <w:multiLevelType w:val="hybridMultilevel"/>
    <w:tmpl w:val="7310C31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415B85"/>
    <w:multiLevelType w:val="hybridMultilevel"/>
    <w:tmpl w:val="B4383E6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011CD2"/>
    <w:multiLevelType w:val="hybridMultilevel"/>
    <w:tmpl w:val="A2AAE0CA"/>
    <w:lvl w:ilvl="0" w:tplc="5336AD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441CD1"/>
    <w:multiLevelType w:val="hybridMultilevel"/>
    <w:tmpl w:val="71EA9C2E"/>
    <w:lvl w:ilvl="0" w:tplc="0C0A0001">
      <w:start w:val="1"/>
      <w:numFmt w:val="bullet"/>
      <w:lvlText w:val=""/>
      <w:lvlJc w:val="left"/>
      <w:pPr>
        <w:tabs>
          <w:tab w:val="num" w:pos="776"/>
        </w:tabs>
        <w:ind w:left="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96"/>
        </w:tabs>
        <w:ind w:left="1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6"/>
        </w:tabs>
        <w:ind w:left="2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6"/>
        </w:tabs>
        <w:ind w:left="2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6"/>
        </w:tabs>
        <w:ind w:left="3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6"/>
        </w:tabs>
        <w:ind w:left="4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6"/>
        </w:tabs>
        <w:ind w:left="5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6"/>
        </w:tabs>
        <w:ind w:left="5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6"/>
        </w:tabs>
        <w:ind w:left="6536" w:hanging="360"/>
      </w:pPr>
      <w:rPr>
        <w:rFonts w:ascii="Wingdings" w:hAnsi="Wingdings" w:hint="default"/>
      </w:rPr>
    </w:lvl>
  </w:abstractNum>
  <w:abstractNum w:abstractNumId="29" w15:restartNumberingAfterBreak="0">
    <w:nsid w:val="6FE73C32"/>
    <w:multiLevelType w:val="hybridMultilevel"/>
    <w:tmpl w:val="25AA3BF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613954"/>
    <w:multiLevelType w:val="hybridMultilevel"/>
    <w:tmpl w:val="0D500B1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2A2948"/>
    <w:multiLevelType w:val="hybridMultilevel"/>
    <w:tmpl w:val="EF5884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411D1D"/>
    <w:multiLevelType w:val="hybridMultilevel"/>
    <w:tmpl w:val="1F94D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AC0A7F"/>
    <w:multiLevelType w:val="hybridMultilevel"/>
    <w:tmpl w:val="05001604"/>
    <w:lvl w:ilvl="0" w:tplc="C9322072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9206F0"/>
    <w:multiLevelType w:val="hybridMultilevel"/>
    <w:tmpl w:val="A7527E48"/>
    <w:lvl w:ilvl="0" w:tplc="5336AD3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F32D35"/>
    <w:multiLevelType w:val="hybridMultilevel"/>
    <w:tmpl w:val="8D824786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572F9C"/>
    <w:multiLevelType w:val="hybridMultilevel"/>
    <w:tmpl w:val="6340F6B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6C1B77"/>
    <w:multiLevelType w:val="hybridMultilevel"/>
    <w:tmpl w:val="1172AF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61761417">
    <w:abstractNumId w:val="0"/>
  </w:num>
  <w:num w:numId="2" w16cid:durableId="1108889036">
    <w:abstractNumId w:val="20"/>
  </w:num>
  <w:num w:numId="3" w16cid:durableId="1210459567">
    <w:abstractNumId w:val="24"/>
  </w:num>
  <w:num w:numId="4" w16cid:durableId="1992253151">
    <w:abstractNumId w:val="10"/>
  </w:num>
  <w:num w:numId="5" w16cid:durableId="1738479773">
    <w:abstractNumId w:val="23"/>
  </w:num>
  <w:num w:numId="6" w16cid:durableId="1856770174">
    <w:abstractNumId w:val="21"/>
  </w:num>
  <w:num w:numId="7" w16cid:durableId="1806921242">
    <w:abstractNumId w:val="19"/>
  </w:num>
  <w:num w:numId="8" w16cid:durableId="715814534">
    <w:abstractNumId w:val="25"/>
  </w:num>
  <w:num w:numId="9" w16cid:durableId="1207719211">
    <w:abstractNumId w:val="6"/>
  </w:num>
  <w:num w:numId="10" w16cid:durableId="342443542">
    <w:abstractNumId w:val="33"/>
  </w:num>
  <w:num w:numId="11" w16cid:durableId="1820993236">
    <w:abstractNumId w:val="4"/>
  </w:num>
  <w:num w:numId="12" w16cid:durableId="1166898659">
    <w:abstractNumId w:val="18"/>
  </w:num>
  <w:num w:numId="13" w16cid:durableId="1254512025">
    <w:abstractNumId w:val="13"/>
  </w:num>
  <w:num w:numId="14" w16cid:durableId="614753471">
    <w:abstractNumId w:val="7"/>
  </w:num>
  <w:num w:numId="15" w16cid:durableId="929238934">
    <w:abstractNumId w:val="8"/>
  </w:num>
  <w:num w:numId="16" w16cid:durableId="805273230">
    <w:abstractNumId w:val="16"/>
  </w:num>
  <w:num w:numId="17" w16cid:durableId="1499885045">
    <w:abstractNumId w:val="35"/>
  </w:num>
  <w:num w:numId="18" w16cid:durableId="781845984">
    <w:abstractNumId w:val="14"/>
  </w:num>
  <w:num w:numId="19" w16cid:durableId="502628189">
    <w:abstractNumId w:val="11"/>
  </w:num>
  <w:num w:numId="20" w16cid:durableId="1422333722">
    <w:abstractNumId w:val="15"/>
  </w:num>
  <w:num w:numId="21" w16cid:durableId="1754935947">
    <w:abstractNumId w:val="31"/>
  </w:num>
  <w:num w:numId="22" w16cid:durableId="972056367">
    <w:abstractNumId w:val="12"/>
  </w:num>
  <w:num w:numId="23" w16cid:durableId="1315258492">
    <w:abstractNumId w:val="32"/>
  </w:num>
  <w:num w:numId="24" w16cid:durableId="690956203">
    <w:abstractNumId w:val="2"/>
  </w:num>
  <w:num w:numId="25" w16cid:durableId="2041054596">
    <w:abstractNumId w:val="3"/>
  </w:num>
  <w:num w:numId="26" w16cid:durableId="1332175820">
    <w:abstractNumId w:val="26"/>
  </w:num>
  <w:num w:numId="27" w16cid:durableId="1254824457">
    <w:abstractNumId w:val="29"/>
  </w:num>
  <w:num w:numId="28" w16cid:durableId="1912157101">
    <w:abstractNumId w:val="28"/>
  </w:num>
  <w:num w:numId="29" w16cid:durableId="930040845">
    <w:abstractNumId w:val="22"/>
  </w:num>
  <w:num w:numId="30" w16cid:durableId="1713843863">
    <w:abstractNumId w:val="9"/>
  </w:num>
  <w:num w:numId="31" w16cid:durableId="479083036">
    <w:abstractNumId w:val="36"/>
  </w:num>
  <w:num w:numId="32" w16cid:durableId="248121716">
    <w:abstractNumId w:val="34"/>
  </w:num>
  <w:num w:numId="33" w16cid:durableId="1794013376">
    <w:abstractNumId w:val="5"/>
  </w:num>
  <w:num w:numId="34" w16cid:durableId="839586074">
    <w:abstractNumId w:val="27"/>
  </w:num>
  <w:num w:numId="35" w16cid:durableId="869880875">
    <w:abstractNumId w:val="1"/>
  </w:num>
  <w:num w:numId="36" w16cid:durableId="1072509691">
    <w:abstractNumId w:val="37"/>
  </w:num>
  <w:num w:numId="37" w16cid:durableId="96216500">
    <w:abstractNumId w:val="30"/>
  </w:num>
  <w:num w:numId="38" w16cid:durableId="60064817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DF4"/>
    <w:rsid w:val="000006FD"/>
    <w:rsid w:val="00001BD3"/>
    <w:rsid w:val="00002390"/>
    <w:rsid w:val="000078BC"/>
    <w:rsid w:val="000241CB"/>
    <w:rsid w:val="00033DC2"/>
    <w:rsid w:val="000345F7"/>
    <w:rsid w:val="00035281"/>
    <w:rsid w:val="00041F9D"/>
    <w:rsid w:val="000420BF"/>
    <w:rsid w:val="00047C0B"/>
    <w:rsid w:val="000520E9"/>
    <w:rsid w:val="00054A63"/>
    <w:rsid w:val="00057131"/>
    <w:rsid w:val="0006526C"/>
    <w:rsid w:val="000717AF"/>
    <w:rsid w:val="000870D2"/>
    <w:rsid w:val="00094520"/>
    <w:rsid w:val="000A20C7"/>
    <w:rsid w:val="000A5674"/>
    <w:rsid w:val="000B3BD7"/>
    <w:rsid w:val="000C1B66"/>
    <w:rsid w:val="000C3303"/>
    <w:rsid w:val="000C77B2"/>
    <w:rsid w:val="000D3F32"/>
    <w:rsid w:val="000E1692"/>
    <w:rsid w:val="000E2488"/>
    <w:rsid w:val="000F306C"/>
    <w:rsid w:val="001106CF"/>
    <w:rsid w:val="00111BC0"/>
    <w:rsid w:val="00113BBD"/>
    <w:rsid w:val="00120012"/>
    <w:rsid w:val="00122C24"/>
    <w:rsid w:val="00133EAF"/>
    <w:rsid w:val="00134A34"/>
    <w:rsid w:val="0014221E"/>
    <w:rsid w:val="001452DD"/>
    <w:rsid w:val="00145AC1"/>
    <w:rsid w:val="00153414"/>
    <w:rsid w:val="00154C70"/>
    <w:rsid w:val="00154DAD"/>
    <w:rsid w:val="00157FB4"/>
    <w:rsid w:val="0019448A"/>
    <w:rsid w:val="001A1C95"/>
    <w:rsid w:val="001A3D2A"/>
    <w:rsid w:val="001A3FD4"/>
    <w:rsid w:val="001A4996"/>
    <w:rsid w:val="001A53BB"/>
    <w:rsid w:val="001B2A66"/>
    <w:rsid w:val="001B2BAD"/>
    <w:rsid w:val="001C3D52"/>
    <w:rsid w:val="001C559E"/>
    <w:rsid w:val="001F0EF6"/>
    <w:rsid w:val="001F18E5"/>
    <w:rsid w:val="001F50D5"/>
    <w:rsid w:val="002052AD"/>
    <w:rsid w:val="00210763"/>
    <w:rsid w:val="00215415"/>
    <w:rsid w:val="0022421C"/>
    <w:rsid w:val="00225308"/>
    <w:rsid w:val="00236099"/>
    <w:rsid w:val="00243CF4"/>
    <w:rsid w:val="00247579"/>
    <w:rsid w:val="00251300"/>
    <w:rsid w:val="0025211E"/>
    <w:rsid w:val="002611D6"/>
    <w:rsid w:val="00264643"/>
    <w:rsid w:val="002715AB"/>
    <w:rsid w:val="00272F36"/>
    <w:rsid w:val="00273FA2"/>
    <w:rsid w:val="00277DE3"/>
    <w:rsid w:val="00284CAC"/>
    <w:rsid w:val="00294FAD"/>
    <w:rsid w:val="00297239"/>
    <w:rsid w:val="002A0F8C"/>
    <w:rsid w:val="002A1405"/>
    <w:rsid w:val="002B4EA6"/>
    <w:rsid w:val="002D791C"/>
    <w:rsid w:val="002E3EAB"/>
    <w:rsid w:val="002F234B"/>
    <w:rsid w:val="002F54E7"/>
    <w:rsid w:val="002F66FB"/>
    <w:rsid w:val="003007AE"/>
    <w:rsid w:val="00305DF4"/>
    <w:rsid w:val="003067F6"/>
    <w:rsid w:val="00307915"/>
    <w:rsid w:val="0031050D"/>
    <w:rsid w:val="00320216"/>
    <w:rsid w:val="00326B70"/>
    <w:rsid w:val="003278C7"/>
    <w:rsid w:val="003353B6"/>
    <w:rsid w:val="003353F4"/>
    <w:rsid w:val="00341A8C"/>
    <w:rsid w:val="00342639"/>
    <w:rsid w:val="00347910"/>
    <w:rsid w:val="00350B74"/>
    <w:rsid w:val="0035134F"/>
    <w:rsid w:val="00351CF8"/>
    <w:rsid w:val="00372DB6"/>
    <w:rsid w:val="00385C74"/>
    <w:rsid w:val="003865DC"/>
    <w:rsid w:val="00395BF0"/>
    <w:rsid w:val="003B3FCD"/>
    <w:rsid w:val="003B6C77"/>
    <w:rsid w:val="003C160A"/>
    <w:rsid w:val="003D046A"/>
    <w:rsid w:val="003D304E"/>
    <w:rsid w:val="003E0305"/>
    <w:rsid w:val="0040068E"/>
    <w:rsid w:val="004043DC"/>
    <w:rsid w:val="00415560"/>
    <w:rsid w:val="0042700C"/>
    <w:rsid w:val="00436909"/>
    <w:rsid w:val="00442CB1"/>
    <w:rsid w:val="00442EB7"/>
    <w:rsid w:val="004454EE"/>
    <w:rsid w:val="004472C8"/>
    <w:rsid w:val="00455EC7"/>
    <w:rsid w:val="00457BDE"/>
    <w:rsid w:val="004616F2"/>
    <w:rsid w:val="0046690C"/>
    <w:rsid w:val="00467874"/>
    <w:rsid w:val="00471274"/>
    <w:rsid w:val="0047306B"/>
    <w:rsid w:val="00475C6B"/>
    <w:rsid w:val="0047638F"/>
    <w:rsid w:val="00480851"/>
    <w:rsid w:val="00482815"/>
    <w:rsid w:val="0048794B"/>
    <w:rsid w:val="0049127B"/>
    <w:rsid w:val="00493953"/>
    <w:rsid w:val="00495C25"/>
    <w:rsid w:val="00497E72"/>
    <w:rsid w:val="004A2373"/>
    <w:rsid w:val="004A2976"/>
    <w:rsid w:val="004A2F49"/>
    <w:rsid w:val="004D01D2"/>
    <w:rsid w:val="004D066A"/>
    <w:rsid w:val="004D41BA"/>
    <w:rsid w:val="004E17EB"/>
    <w:rsid w:val="004E6342"/>
    <w:rsid w:val="004F5252"/>
    <w:rsid w:val="004F650F"/>
    <w:rsid w:val="004F772C"/>
    <w:rsid w:val="00500744"/>
    <w:rsid w:val="005037A3"/>
    <w:rsid w:val="00505CB0"/>
    <w:rsid w:val="00511FCF"/>
    <w:rsid w:val="00512779"/>
    <w:rsid w:val="00531C76"/>
    <w:rsid w:val="00532273"/>
    <w:rsid w:val="005338FB"/>
    <w:rsid w:val="0054178D"/>
    <w:rsid w:val="0054710E"/>
    <w:rsid w:val="00555FDE"/>
    <w:rsid w:val="005561AB"/>
    <w:rsid w:val="0056187D"/>
    <w:rsid w:val="005658DA"/>
    <w:rsid w:val="0056659F"/>
    <w:rsid w:val="0057418E"/>
    <w:rsid w:val="005759FD"/>
    <w:rsid w:val="00584CDA"/>
    <w:rsid w:val="00585D4F"/>
    <w:rsid w:val="00590A64"/>
    <w:rsid w:val="00590E5B"/>
    <w:rsid w:val="005A55BD"/>
    <w:rsid w:val="005A6518"/>
    <w:rsid w:val="005B1CB5"/>
    <w:rsid w:val="005C3112"/>
    <w:rsid w:val="005C4323"/>
    <w:rsid w:val="005E06DC"/>
    <w:rsid w:val="005E3324"/>
    <w:rsid w:val="005E4448"/>
    <w:rsid w:val="005E48B7"/>
    <w:rsid w:val="005F5415"/>
    <w:rsid w:val="0060361B"/>
    <w:rsid w:val="00604374"/>
    <w:rsid w:val="0060691F"/>
    <w:rsid w:val="00620F13"/>
    <w:rsid w:val="00624A9E"/>
    <w:rsid w:val="00627B18"/>
    <w:rsid w:val="006368F3"/>
    <w:rsid w:val="00644D0A"/>
    <w:rsid w:val="00646A92"/>
    <w:rsid w:val="00647238"/>
    <w:rsid w:val="0064747B"/>
    <w:rsid w:val="00650131"/>
    <w:rsid w:val="00663290"/>
    <w:rsid w:val="00684E1B"/>
    <w:rsid w:val="0068565B"/>
    <w:rsid w:val="00685F02"/>
    <w:rsid w:val="00693188"/>
    <w:rsid w:val="006931B7"/>
    <w:rsid w:val="006966E0"/>
    <w:rsid w:val="006A3D9A"/>
    <w:rsid w:val="006A5FEA"/>
    <w:rsid w:val="006A6D60"/>
    <w:rsid w:val="006A7CAF"/>
    <w:rsid w:val="006B5B26"/>
    <w:rsid w:val="006C2906"/>
    <w:rsid w:val="006C4078"/>
    <w:rsid w:val="006E6012"/>
    <w:rsid w:val="006E7A7A"/>
    <w:rsid w:val="006F22BB"/>
    <w:rsid w:val="00700D88"/>
    <w:rsid w:val="00703E8D"/>
    <w:rsid w:val="00704D90"/>
    <w:rsid w:val="00720DA7"/>
    <w:rsid w:val="00720DF6"/>
    <w:rsid w:val="007269DA"/>
    <w:rsid w:val="00735443"/>
    <w:rsid w:val="0073647C"/>
    <w:rsid w:val="007441DF"/>
    <w:rsid w:val="00752AC9"/>
    <w:rsid w:val="00752C03"/>
    <w:rsid w:val="007764F3"/>
    <w:rsid w:val="0077788D"/>
    <w:rsid w:val="007828C9"/>
    <w:rsid w:val="00787805"/>
    <w:rsid w:val="00795F5C"/>
    <w:rsid w:val="007A3649"/>
    <w:rsid w:val="007C2228"/>
    <w:rsid w:val="007C47AA"/>
    <w:rsid w:val="007C7266"/>
    <w:rsid w:val="007D07CC"/>
    <w:rsid w:val="007D70FB"/>
    <w:rsid w:val="007D7AF5"/>
    <w:rsid w:val="007E107F"/>
    <w:rsid w:val="007F39DC"/>
    <w:rsid w:val="007F48D9"/>
    <w:rsid w:val="007F7798"/>
    <w:rsid w:val="00807F3B"/>
    <w:rsid w:val="00810426"/>
    <w:rsid w:val="00824AF9"/>
    <w:rsid w:val="00825033"/>
    <w:rsid w:val="008263AC"/>
    <w:rsid w:val="00830B3A"/>
    <w:rsid w:val="00837B0C"/>
    <w:rsid w:val="00840CB7"/>
    <w:rsid w:val="00840D22"/>
    <w:rsid w:val="00841D6E"/>
    <w:rsid w:val="00850886"/>
    <w:rsid w:val="0086269C"/>
    <w:rsid w:val="00867509"/>
    <w:rsid w:val="008675D1"/>
    <w:rsid w:val="0087218C"/>
    <w:rsid w:val="008838F1"/>
    <w:rsid w:val="00887DB1"/>
    <w:rsid w:val="00897983"/>
    <w:rsid w:val="008A63D2"/>
    <w:rsid w:val="008B6283"/>
    <w:rsid w:val="008C6EA6"/>
    <w:rsid w:val="008D7251"/>
    <w:rsid w:val="008E005C"/>
    <w:rsid w:val="00905C0E"/>
    <w:rsid w:val="00912152"/>
    <w:rsid w:val="00912224"/>
    <w:rsid w:val="009133FE"/>
    <w:rsid w:val="009159B5"/>
    <w:rsid w:val="00925662"/>
    <w:rsid w:val="009257AD"/>
    <w:rsid w:val="009317E3"/>
    <w:rsid w:val="0093454B"/>
    <w:rsid w:val="009369FB"/>
    <w:rsid w:val="00940194"/>
    <w:rsid w:val="00940E5F"/>
    <w:rsid w:val="00941A1D"/>
    <w:rsid w:val="00942C0A"/>
    <w:rsid w:val="009430A4"/>
    <w:rsid w:val="00954A10"/>
    <w:rsid w:val="009640C4"/>
    <w:rsid w:val="00983F1A"/>
    <w:rsid w:val="00984331"/>
    <w:rsid w:val="0098790E"/>
    <w:rsid w:val="009922FB"/>
    <w:rsid w:val="00997552"/>
    <w:rsid w:val="009A0123"/>
    <w:rsid w:val="009A23CD"/>
    <w:rsid w:val="009A4347"/>
    <w:rsid w:val="009B43E1"/>
    <w:rsid w:val="009C7214"/>
    <w:rsid w:val="009D39FA"/>
    <w:rsid w:val="009D5283"/>
    <w:rsid w:val="009D5BF1"/>
    <w:rsid w:val="009F241C"/>
    <w:rsid w:val="00A04E0C"/>
    <w:rsid w:val="00A07E1E"/>
    <w:rsid w:val="00A13D7E"/>
    <w:rsid w:val="00A22914"/>
    <w:rsid w:val="00A252C1"/>
    <w:rsid w:val="00A31A04"/>
    <w:rsid w:val="00A33CB7"/>
    <w:rsid w:val="00A42BFE"/>
    <w:rsid w:val="00A517ED"/>
    <w:rsid w:val="00A6500E"/>
    <w:rsid w:val="00A70FB1"/>
    <w:rsid w:val="00A72797"/>
    <w:rsid w:val="00A72F56"/>
    <w:rsid w:val="00A81548"/>
    <w:rsid w:val="00A84E3E"/>
    <w:rsid w:val="00A96B6D"/>
    <w:rsid w:val="00A96CE9"/>
    <w:rsid w:val="00AA41DC"/>
    <w:rsid w:val="00AB2CFB"/>
    <w:rsid w:val="00AC37C9"/>
    <w:rsid w:val="00AD2346"/>
    <w:rsid w:val="00AD71F9"/>
    <w:rsid w:val="00AE6759"/>
    <w:rsid w:val="00AE72DD"/>
    <w:rsid w:val="00AF1FB9"/>
    <w:rsid w:val="00AF3867"/>
    <w:rsid w:val="00B0325A"/>
    <w:rsid w:val="00B03A44"/>
    <w:rsid w:val="00B05A97"/>
    <w:rsid w:val="00B11E9F"/>
    <w:rsid w:val="00B25D48"/>
    <w:rsid w:val="00B30E13"/>
    <w:rsid w:val="00B40757"/>
    <w:rsid w:val="00B428F5"/>
    <w:rsid w:val="00B44DE3"/>
    <w:rsid w:val="00B467FE"/>
    <w:rsid w:val="00B52433"/>
    <w:rsid w:val="00B776E0"/>
    <w:rsid w:val="00B81353"/>
    <w:rsid w:val="00BA07EE"/>
    <w:rsid w:val="00BA0FA0"/>
    <w:rsid w:val="00BA49F3"/>
    <w:rsid w:val="00BA57B2"/>
    <w:rsid w:val="00BA7AA7"/>
    <w:rsid w:val="00BB1144"/>
    <w:rsid w:val="00BB218B"/>
    <w:rsid w:val="00BB2656"/>
    <w:rsid w:val="00BB5271"/>
    <w:rsid w:val="00BB5978"/>
    <w:rsid w:val="00BB5FB0"/>
    <w:rsid w:val="00BC2249"/>
    <w:rsid w:val="00BC52E3"/>
    <w:rsid w:val="00BD2917"/>
    <w:rsid w:val="00BD3D29"/>
    <w:rsid w:val="00BD6065"/>
    <w:rsid w:val="00BE528D"/>
    <w:rsid w:val="00BE763F"/>
    <w:rsid w:val="00BF185A"/>
    <w:rsid w:val="00C00F6A"/>
    <w:rsid w:val="00C0337B"/>
    <w:rsid w:val="00C1107F"/>
    <w:rsid w:val="00C2135C"/>
    <w:rsid w:val="00C21AE1"/>
    <w:rsid w:val="00C2271D"/>
    <w:rsid w:val="00C23004"/>
    <w:rsid w:val="00C4786F"/>
    <w:rsid w:val="00C52070"/>
    <w:rsid w:val="00C53005"/>
    <w:rsid w:val="00C600EC"/>
    <w:rsid w:val="00C63542"/>
    <w:rsid w:val="00C64BE3"/>
    <w:rsid w:val="00C7497D"/>
    <w:rsid w:val="00C759D3"/>
    <w:rsid w:val="00C76B94"/>
    <w:rsid w:val="00C86F99"/>
    <w:rsid w:val="00C91690"/>
    <w:rsid w:val="00C92E70"/>
    <w:rsid w:val="00C936B8"/>
    <w:rsid w:val="00C94138"/>
    <w:rsid w:val="00CB3F0C"/>
    <w:rsid w:val="00CB518E"/>
    <w:rsid w:val="00CB66FD"/>
    <w:rsid w:val="00CB6E4F"/>
    <w:rsid w:val="00CD3618"/>
    <w:rsid w:val="00CD5867"/>
    <w:rsid w:val="00CD6162"/>
    <w:rsid w:val="00D10EDF"/>
    <w:rsid w:val="00D21B39"/>
    <w:rsid w:val="00D23827"/>
    <w:rsid w:val="00D30991"/>
    <w:rsid w:val="00D322B3"/>
    <w:rsid w:val="00D34D85"/>
    <w:rsid w:val="00D40768"/>
    <w:rsid w:val="00D45755"/>
    <w:rsid w:val="00D51B73"/>
    <w:rsid w:val="00D61430"/>
    <w:rsid w:val="00D7734D"/>
    <w:rsid w:val="00D77B30"/>
    <w:rsid w:val="00D8007B"/>
    <w:rsid w:val="00D8097F"/>
    <w:rsid w:val="00D952B9"/>
    <w:rsid w:val="00D97CA2"/>
    <w:rsid w:val="00DA27DC"/>
    <w:rsid w:val="00DB1918"/>
    <w:rsid w:val="00DB1CD3"/>
    <w:rsid w:val="00DB3804"/>
    <w:rsid w:val="00DB4172"/>
    <w:rsid w:val="00DC0661"/>
    <w:rsid w:val="00DC44B2"/>
    <w:rsid w:val="00DD0C6F"/>
    <w:rsid w:val="00DE5475"/>
    <w:rsid w:val="00DF00D8"/>
    <w:rsid w:val="00E1003E"/>
    <w:rsid w:val="00E13716"/>
    <w:rsid w:val="00E20BE6"/>
    <w:rsid w:val="00E24490"/>
    <w:rsid w:val="00E25612"/>
    <w:rsid w:val="00E269A6"/>
    <w:rsid w:val="00E321E5"/>
    <w:rsid w:val="00E43A7E"/>
    <w:rsid w:val="00E460EB"/>
    <w:rsid w:val="00E714E6"/>
    <w:rsid w:val="00E81941"/>
    <w:rsid w:val="00E81CA5"/>
    <w:rsid w:val="00E848C3"/>
    <w:rsid w:val="00E91232"/>
    <w:rsid w:val="00E97B15"/>
    <w:rsid w:val="00EA2447"/>
    <w:rsid w:val="00EB2FBF"/>
    <w:rsid w:val="00EC63D4"/>
    <w:rsid w:val="00ED67A6"/>
    <w:rsid w:val="00EE4B7A"/>
    <w:rsid w:val="00EF38FC"/>
    <w:rsid w:val="00EF5105"/>
    <w:rsid w:val="00EF7EA6"/>
    <w:rsid w:val="00F04159"/>
    <w:rsid w:val="00F05165"/>
    <w:rsid w:val="00F1196C"/>
    <w:rsid w:val="00F30DA5"/>
    <w:rsid w:val="00F413AA"/>
    <w:rsid w:val="00F54C39"/>
    <w:rsid w:val="00F60650"/>
    <w:rsid w:val="00F607CE"/>
    <w:rsid w:val="00F652B7"/>
    <w:rsid w:val="00F65718"/>
    <w:rsid w:val="00F66CE3"/>
    <w:rsid w:val="00F74B16"/>
    <w:rsid w:val="00F75BFD"/>
    <w:rsid w:val="00F81AB1"/>
    <w:rsid w:val="00F97CFA"/>
    <w:rsid w:val="00FA1CD7"/>
    <w:rsid w:val="00FB6F88"/>
    <w:rsid w:val="00FC4A6D"/>
    <w:rsid w:val="00FE790D"/>
    <w:rsid w:val="00FF4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B2118DD"/>
  <w15:chartTrackingRefBased/>
  <w15:docId w15:val="{B0C291D2-79CE-4911-ABB0-A2FB0AEB4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s-ES"/>
    </w:rPr>
  </w:style>
  <w:style w:type="paragraph" w:styleId="Ttulo1">
    <w:name w:val="heading 1"/>
    <w:basedOn w:val="Normal"/>
    <w:next w:val="Normal"/>
    <w:qFormat/>
    <w:pPr>
      <w:keepNext/>
      <w:jc w:val="both"/>
      <w:outlineLvl w:val="0"/>
    </w:pPr>
    <w:rPr>
      <w:rFonts w:ascii="Arial" w:hAnsi="Arial"/>
      <w:color w:val="000000"/>
      <w:sz w:val="24"/>
    </w:rPr>
  </w:style>
  <w:style w:type="paragraph" w:styleId="Ttulo2">
    <w:name w:val="heading 2"/>
    <w:basedOn w:val="Normal"/>
    <w:next w:val="Normal"/>
    <w:qFormat/>
    <w:pPr>
      <w:keepNext/>
      <w:ind w:left="708" w:hanging="708"/>
      <w:jc w:val="both"/>
      <w:outlineLvl w:val="1"/>
    </w:pPr>
    <w:rPr>
      <w:rFonts w:ascii="Arial" w:hAnsi="Arial"/>
      <w:color w:val="000000"/>
      <w:sz w:val="24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color w:val="0000FF"/>
      <w:sz w:val="24"/>
      <w:lang w:val="es-MX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rFonts w:ascii="Arial" w:hAnsi="Arial"/>
      <w:sz w:val="24"/>
    </w:rPr>
  </w:style>
  <w:style w:type="paragraph" w:styleId="Ttulo5">
    <w:name w:val="heading 5"/>
    <w:basedOn w:val="Normal"/>
    <w:next w:val="Normal"/>
    <w:qFormat/>
    <w:pPr>
      <w:keepNext/>
      <w:jc w:val="both"/>
      <w:outlineLvl w:val="4"/>
    </w:pPr>
    <w:rPr>
      <w:rFonts w:ascii="Arial" w:hAnsi="Arial"/>
      <w:sz w:val="24"/>
      <w:lang w:val="es-MX"/>
    </w:rPr>
  </w:style>
  <w:style w:type="paragraph" w:styleId="Ttulo6">
    <w:name w:val="heading 6"/>
    <w:basedOn w:val="Normal"/>
    <w:next w:val="Normal"/>
    <w:qFormat/>
    <w:pPr>
      <w:keepNext/>
      <w:jc w:val="both"/>
      <w:outlineLvl w:val="5"/>
    </w:pPr>
    <w:rPr>
      <w:rFonts w:ascii="Arial" w:hAnsi="Arial"/>
      <w:b/>
      <w:sz w:val="24"/>
      <w:lang w:val="es-MX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snapToGrid w:val="0"/>
      <w:sz w:val="24"/>
    </w:rPr>
  </w:style>
  <w:style w:type="paragraph" w:styleId="Ttulo8">
    <w:name w:val="heading 8"/>
    <w:basedOn w:val="Normal"/>
    <w:next w:val="Normal"/>
    <w:qFormat/>
    <w:pPr>
      <w:keepNext/>
      <w:jc w:val="both"/>
      <w:outlineLvl w:val="7"/>
    </w:pPr>
    <w:rPr>
      <w:rFonts w:ascii="Arial" w:hAnsi="Arial"/>
      <w:b/>
      <w:sz w:val="28"/>
    </w:rPr>
  </w:style>
  <w:style w:type="paragraph" w:styleId="Ttulo9">
    <w:name w:val="heading 9"/>
    <w:basedOn w:val="Normal"/>
    <w:next w:val="Normal"/>
    <w:qFormat/>
    <w:pPr>
      <w:keepNext/>
      <w:jc w:val="both"/>
      <w:outlineLvl w:val="8"/>
    </w:pPr>
    <w:rPr>
      <w:rFonts w:ascii="Arial" w:hAnsi="Arial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pPr>
      <w:jc w:val="center"/>
    </w:pPr>
    <w:rPr>
      <w:sz w:val="24"/>
      <w:lang w:val="es-MX"/>
    </w:rPr>
  </w:style>
  <w:style w:type="paragraph" w:styleId="Textoindependiente2">
    <w:name w:val="Body Text 2"/>
    <w:basedOn w:val="Normal"/>
    <w:semiHidden/>
    <w:pPr>
      <w:jc w:val="both"/>
    </w:pPr>
    <w:rPr>
      <w:sz w:val="24"/>
      <w:lang w:val="es-MX"/>
    </w:rPr>
  </w:style>
  <w:style w:type="paragraph" w:styleId="Textoindependiente3">
    <w:name w:val="Body Text 3"/>
    <w:basedOn w:val="Normal"/>
    <w:semiHidden/>
    <w:pPr>
      <w:jc w:val="center"/>
    </w:pPr>
    <w:rPr>
      <w:lang w:val="es-MX"/>
    </w:rPr>
  </w:style>
  <w:style w:type="paragraph" w:styleId="Encabezado">
    <w:name w:val="header"/>
    <w:basedOn w:val="Normal"/>
    <w:semiHidden/>
    <w:pPr>
      <w:tabs>
        <w:tab w:val="center" w:pos="4252"/>
        <w:tab w:val="right" w:pos="8504"/>
      </w:tabs>
    </w:pPr>
    <w:rPr>
      <w:rFonts w:ascii="Arial" w:hAnsi="Arial"/>
      <w:b/>
    </w:rPr>
  </w:style>
  <w:style w:type="paragraph" w:styleId="Sangra2detindependiente">
    <w:name w:val="Body Text Indent 2"/>
    <w:basedOn w:val="Normal"/>
    <w:semiHidden/>
    <w:pPr>
      <w:ind w:left="360"/>
      <w:jc w:val="both"/>
    </w:pPr>
    <w:rPr>
      <w:rFonts w:ascii="Arial" w:hAnsi="Arial"/>
      <w:sz w:val="24"/>
      <w:lang w:val="es-ES_tradnl"/>
    </w:r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Nmerodepgina">
    <w:name w:val="page number"/>
    <w:basedOn w:val="Fuentedeprrafopredeter"/>
    <w:semiHidden/>
  </w:style>
  <w:style w:type="paragraph" w:styleId="Piedepgina">
    <w:name w:val="footer"/>
    <w:basedOn w:val="Normal"/>
    <w:semiHidden/>
    <w:pPr>
      <w:tabs>
        <w:tab w:val="center" w:pos="4252"/>
        <w:tab w:val="right" w:pos="8504"/>
      </w:tabs>
    </w:pPr>
  </w:style>
  <w:style w:type="paragraph" w:styleId="Lista">
    <w:name w:val="List"/>
    <w:basedOn w:val="Normal"/>
    <w:semiHidden/>
    <w:pPr>
      <w:ind w:left="283" w:hanging="283"/>
    </w:pPr>
  </w:style>
  <w:style w:type="paragraph" w:styleId="Lista2">
    <w:name w:val="List 2"/>
    <w:basedOn w:val="Normal"/>
    <w:semiHidden/>
    <w:pPr>
      <w:ind w:left="566" w:hanging="283"/>
    </w:pPr>
  </w:style>
  <w:style w:type="paragraph" w:styleId="Fecha">
    <w:name w:val="Date"/>
    <w:basedOn w:val="Normal"/>
    <w:next w:val="Normal"/>
    <w:semiHidden/>
  </w:style>
  <w:style w:type="paragraph" w:styleId="Listaconvietas2">
    <w:name w:val="List Bullet 2"/>
    <w:basedOn w:val="Normal"/>
    <w:autoRedefine/>
    <w:semiHidden/>
    <w:pPr>
      <w:numPr>
        <w:numId w:val="1"/>
      </w:numPr>
    </w:pPr>
  </w:style>
  <w:style w:type="paragraph" w:styleId="Continuarlista">
    <w:name w:val="List Continue"/>
    <w:basedOn w:val="Normal"/>
    <w:semiHidden/>
    <w:pPr>
      <w:spacing w:after="120"/>
      <w:ind w:left="283"/>
    </w:pPr>
  </w:style>
  <w:style w:type="paragraph" w:styleId="Continuarlista2">
    <w:name w:val="List Continue 2"/>
    <w:basedOn w:val="Normal"/>
    <w:semiHidden/>
    <w:pPr>
      <w:spacing w:after="120"/>
      <w:ind w:left="566"/>
    </w:pPr>
  </w:style>
  <w:style w:type="paragraph" w:styleId="Sangradetextonormal">
    <w:name w:val="Body Text Indent"/>
    <w:basedOn w:val="Normal"/>
    <w:semiHidden/>
    <w:pPr>
      <w:spacing w:after="120"/>
      <w:ind w:left="283"/>
    </w:pPr>
  </w:style>
  <w:style w:type="paragraph" w:styleId="Sangra3detindependiente">
    <w:name w:val="Body Text Indent 3"/>
    <w:basedOn w:val="Normal"/>
    <w:semiHidden/>
    <w:pPr>
      <w:spacing w:line="360" w:lineRule="auto"/>
      <w:ind w:left="2832" w:hanging="2832"/>
      <w:jc w:val="both"/>
    </w:pPr>
    <w:rPr>
      <w:rFonts w:ascii="Arial" w:hAnsi="Arial"/>
      <w:sz w:val="24"/>
      <w:lang w:val="es-MX"/>
    </w:rPr>
  </w:style>
  <w:style w:type="paragraph" w:customStyle="1" w:styleId="Textoindependiente21">
    <w:name w:val="Texto independiente 21"/>
    <w:basedOn w:val="Normal"/>
    <w:rsid w:val="00735443"/>
    <w:pPr>
      <w:suppressAutoHyphens/>
      <w:jc w:val="both"/>
    </w:pPr>
    <w:rPr>
      <w:sz w:val="24"/>
      <w:lang w:val="es-MX" w:eastAsia="ar-SA"/>
    </w:rPr>
  </w:style>
  <w:style w:type="table" w:styleId="Tablaconcuadrcula">
    <w:name w:val="Table Grid"/>
    <w:basedOn w:val="Tablanormal"/>
    <w:rsid w:val="006856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rCar5">
    <w:name w:val="Car Car5"/>
    <w:rPr>
      <w:rFonts w:ascii="Arial" w:hAnsi="Arial"/>
      <w:b/>
      <w:lang w:eastAsia="es-ES"/>
    </w:rPr>
  </w:style>
  <w:style w:type="paragraph" w:styleId="TtuloTDC">
    <w:name w:val="TOC Heading"/>
    <w:aliases w:val="Título de TDC"/>
    <w:basedOn w:val="Ttulo1"/>
    <w:next w:val="Normal"/>
    <w:qFormat/>
    <w:pPr>
      <w:keepLines/>
      <w:spacing w:before="480" w:line="276" w:lineRule="auto"/>
      <w:jc w:val="left"/>
      <w:outlineLvl w:val="9"/>
    </w:pPr>
    <w:rPr>
      <w:b/>
      <w:bCs/>
      <w:color w:val="365F91"/>
      <w:sz w:val="28"/>
      <w:szCs w:val="28"/>
      <w:lang w:val="es-ES" w:eastAsia="en-US"/>
    </w:rPr>
  </w:style>
  <w:style w:type="paragraph" w:styleId="TDC1">
    <w:name w:val="toc 1"/>
    <w:basedOn w:val="Normal"/>
    <w:next w:val="Normal"/>
    <w:autoRedefine/>
    <w:semiHidden/>
    <w:pPr>
      <w:spacing w:after="100"/>
    </w:pPr>
  </w:style>
  <w:style w:type="paragraph" w:styleId="TDC3">
    <w:name w:val="toc 3"/>
    <w:basedOn w:val="Normal"/>
    <w:next w:val="Normal"/>
    <w:autoRedefine/>
    <w:semiHidden/>
    <w:pPr>
      <w:spacing w:after="100"/>
      <w:ind w:left="400"/>
    </w:pPr>
  </w:style>
  <w:style w:type="paragraph" w:styleId="TDC2">
    <w:name w:val="toc 2"/>
    <w:basedOn w:val="Normal"/>
    <w:next w:val="Normal"/>
    <w:autoRedefine/>
    <w:semiHidden/>
    <w:pPr>
      <w:spacing w:after="100"/>
      <w:ind w:left="200"/>
    </w:pPr>
  </w:style>
  <w:style w:type="character" w:styleId="Hipervnculo">
    <w:name w:val="Hyperlink"/>
    <w:semiHidden/>
    <w:unhideWhenUsed/>
    <w:rPr>
      <w:color w:val="0000FF"/>
      <w:u w:val="single"/>
    </w:r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character" w:customStyle="1" w:styleId="CarCar3">
    <w:name w:val="Car Car3"/>
    <w:rPr>
      <w:rFonts w:ascii="Tahoma" w:hAnsi="Tahoma" w:cs="Tahoma"/>
      <w:sz w:val="16"/>
      <w:szCs w:val="16"/>
      <w:lang w:eastAsia="es-ES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customStyle="1" w:styleId="CarCar6">
    <w:name w:val="Car Car6"/>
    <w:rPr>
      <w:sz w:val="24"/>
      <w:lang w:val="es-MX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475C6B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qFormat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CarCar2">
    <w:name w:val="Car Car2"/>
    <w:rPr>
      <w:rFonts w:ascii="Cambria" w:eastAsia="Times New Roman" w:hAnsi="Cambria" w:cs="Times New Roman"/>
      <w:b/>
      <w:bCs/>
      <w:kern w:val="28"/>
      <w:sz w:val="32"/>
      <w:szCs w:val="32"/>
      <w:lang w:eastAsia="es-ES"/>
    </w:rPr>
  </w:style>
  <w:style w:type="paragraph" w:styleId="Subttulo">
    <w:name w:val="Subtitle"/>
    <w:basedOn w:val="Normal"/>
    <w:next w:val="Normal"/>
    <w:qFormat/>
    <w:pPr>
      <w:spacing w:after="60"/>
      <w:jc w:val="center"/>
      <w:outlineLvl w:val="1"/>
    </w:pPr>
    <w:rPr>
      <w:rFonts w:ascii="Cambria" w:hAnsi="Cambria"/>
      <w:sz w:val="24"/>
      <w:szCs w:val="24"/>
    </w:rPr>
  </w:style>
  <w:style w:type="character" w:customStyle="1" w:styleId="CarCar1">
    <w:name w:val="Car Car1"/>
    <w:rPr>
      <w:rFonts w:ascii="Cambria" w:eastAsia="Times New Roman" w:hAnsi="Cambria" w:cs="Times New Roman"/>
      <w:sz w:val="24"/>
      <w:szCs w:val="24"/>
      <w:lang w:eastAsia="es-ES"/>
    </w:rPr>
  </w:style>
  <w:style w:type="character" w:customStyle="1" w:styleId="CarCar4">
    <w:name w:val="Car Car4"/>
    <w:rPr>
      <w:lang w:eastAsia="es-ES"/>
    </w:rPr>
  </w:style>
  <w:style w:type="character" w:customStyle="1" w:styleId="CarCar7">
    <w:name w:val="Car Car7"/>
    <w:rPr>
      <w:sz w:val="24"/>
      <w:lang w:val="es-MX" w:eastAsia="es-ES"/>
    </w:rPr>
  </w:style>
  <w:style w:type="paragraph" w:styleId="Textonotapie">
    <w:name w:val="footnote text"/>
    <w:basedOn w:val="Normal"/>
    <w:semiHidden/>
    <w:rPr>
      <w:lang w:val="es-ES"/>
    </w:rPr>
  </w:style>
  <w:style w:type="character" w:customStyle="1" w:styleId="CarCar">
    <w:name w:val="Car Car"/>
    <w:rPr>
      <w:lang w:val="es-ES" w:eastAsia="es-ES"/>
    </w:rPr>
  </w:style>
  <w:style w:type="character" w:styleId="Refdenotaalpie">
    <w:name w:val="footnote reference"/>
    <w:semiHidden/>
    <w:rPr>
      <w:vertAlign w:val="superscript"/>
    </w:rPr>
  </w:style>
  <w:style w:type="paragraph" w:customStyle="1" w:styleId="TableParagraph">
    <w:name w:val="Table Paragraph"/>
    <w:basedOn w:val="Normal"/>
    <w:uiPriority w:val="1"/>
    <w:qFormat/>
    <w:rsid w:val="004454EE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1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7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4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rchivos%20de%20programa\Microsoft%20Office\Plantillas\~wd07.tm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17CA72-C172-4CAF-BA17-5F2CF7700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~wd07.tmp</Template>
  <TotalTime>19</TotalTime>
  <Pages>1</Pages>
  <Words>114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INSTITUTO DEPARTAMENTAL DE SALUD DE NORTE DE SANTANDER</vt:lpstr>
    </vt:vector>
  </TitlesOfParts>
  <Company>EMAAF</Company>
  <LinksUpToDate>false</LinksUpToDate>
  <CharactersWithSpaces>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DEPARTAMENTAL DE SALUD DE NORTE DE SANTANDER</dc:title>
  <dc:subject/>
  <dc:creator>PRESUPUESTO 11</dc:creator>
  <cp:keywords/>
  <cp:lastModifiedBy>Leonardo Andres Quiñonez Arcos</cp:lastModifiedBy>
  <cp:revision>17</cp:revision>
  <cp:lastPrinted>2025-09-01T13:51:00Z</cp:lastPrinted>
  <dcterms:created xsi:type="dcterms:W3CDTF">2026-01-07T10:01:00Z</dcterms:created>
  <dcterms:modified xsi:type="dcterms:W3CDTF">2026-01-12T23:11:00Z</dcterms:modified>
</cp:coreProperties>
</file>